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5146298"/>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6C1274">
        <w:rPr>
          <w:sz w:val="36"/>
          <w:szCs w:val="36"/>
          <w:u w:val="single"/>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51EB51D4"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4854EF" w:rsidRPr="00125AE5">
        <w:rPr>
          <w:rFonts w:ascii="Georgia" w:hAnsi="Georgia" w:cs="Times New Roman"/>
          <w:sz w:val="28"/>
          <w:szCs w:val="18"/>
        </w:rPr>
        <w:t>…</w:t>
      </w:r>
      <w:r w:rsidRPr="00125AE5">
        <w:rPr>
          <w:rFonts w:ascii="Georgia" w:hAnsi="Georgia" w:cs="Times New Roman"/>
          <w:sz w:val="28"/>
          <w:szCs w:val="18"/>
        </w:rPr>
        <w:t>/</w:t>
      </w:r>
      <w:r w:rsidR="004854EF" w:rsidRPr="00125AE5">
        <w:rPr>
          <w:rFonts w:ascii="Georgia" w:hAnsi="Georgia" w:cs="Times New Roman"/>
          <w:sz w:val="28"/>
          <w:szCs w:val="18"/>
        </w:rPr>
        <w:t>…</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5146299"/>
      <w:r>
        <w:lastRenderedPageBreak/>
        <w:t>Indice</w:t>
      </w:r>
      <w:r w:rsidR="00D15CF7">
        <w:t xml:space="preserve"> dei contenuti</w:t>
      </w:r>
      <w:bookmarkEnd w:id="1"/>
    </w:p>
    <w:p w14:paraId="4A455FA9" w14:textId="187C49E7" w:rsidR="00F94100"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5146298" w:history="1">
        <w:r w:rsidR="00F94100" w:rsidRPr="00B1386A">
          <w:rPr>
            <w:rStyle w:val="Collegamentoipertestuale"/>
            <w:noProof/>
          </w:rPr>
          <w:t>Utilizzo di modelli di deep learning nell</w:t>
        </w:r>
        <w:r w:rsidR="00F94100" w:rsidRPr="00B1386A">
          <w:rPr>
            <w:rStyle w:val="Collegamentoipertestuale"/>
            <w:rFonts w:hint="eastAsia"/>
            <w:noProof/>
          </w:rPr>
          <w:t>’</w:t>
        </w:r>
        <w:r w:rsidR="00F94100" w:rsidRPr="00B1386A">
          <w:rPr>
            <w:rStyle w:val="Collegamentoipertestuale"/>
            <w:noProof/>
          </w:rPr>
          <w:t>elaborazione di immagini astronomiche</w:t>
        </w:r>
        <w:r w:rsidR="00F94100">
          <w:rPr>
            <w:noProof/>
            <w:webHidden/>
          </w:rPr>
          <w:tab/>
        </w:r>
        <w:r w:rsidR="00F94100">
          <w:rPr>
            <w:noProof/>
            <w:webHidden/>
          </w:rPr>
          <w:fldChar w:fldCharType="begin"/>
        </w:r>
        <w:r w:rsidR="00F94100">
          <w:rPr>
            <w:noProof/>
            <w:webHidden/>
          </w:rPr>
          <w:instrText xml:space="preserve"> PAGEREF _Toc205146298 \h </w:instrText>
        </w:r>
        <w:r w:rsidR="00F94100">
          <w:rPr>
            <w:noProof/>
            <w:webHidden/>
          </w:rPr>
        </w:r>
        <w:r w:rsidR="00F94100">
          <w:rPr>
            <w:noProof/>
            <w:webHidden/>
          </w:rPr>
          <w:fldChar w:fldCharType="separate"/>
        </w:r>
        <w:r w:rsidR="00F94100">
          <w:rPr>
            <w:noProof/>
            <w:webHidden/>
          </w:rPr>
          <w:t>I</w:t>
        </w:r>
        <w:r w:rsidR="00F94100">
          <w:rPr>
            <w:noProof/>
            <w:webHidden/>
          </w:rPr>
          <w:fldChar w:fldCharType="end"/>
        </w:r>
      </w:hyperlink>
    </w:p>
    <w:p w14:paraId="6273A179" w14:textId="74E665B0"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299" w:history="1">
        <w:r w:rsidRPr="00B1386A">
          <w:rPr>
            <w:rStyle w:val="Collegamentoipertestuale"/>
            <w:noProof/>
          </w:rPr>
          <w:t>Indice dei contenuti</w:t>
        </w:r>
        <w:r>
          <w:rPr>
            <w:noProof/>
            <w:webHidden/>
          </w:rPr>
          <w:tab/>
        </w:r>
        <w:r>
          <w:rPr>
            <w:noProof/>
            <w:webHidden/>
          </w:rPr>
          <w:fldChar w:fldCharType="begin"/>
        </w:r>
        <w:r>
          <w:rPr>
            <w:noProof/>
            <w:webHidden/>
          </w:rPr>
          <w:instrText xml:space="preserve"> PAGEREF _Toc205146299 \h </w:instrText>
        </w:r>
        <w:r>
          <w:rPr>
            <w:noProof/>
            <w:webHidden/>
          </w:rPr>
        </w:r>
        <w:r>
          <w:rPr>
            <w:noProof/>
            <w:webHidden/>
          </w:rPr>
          <w:fldChar w:fldCharType="separate"/>
        </w:r>
        <w:r>
          <w:rPr>
            <w:noProof/>
            <w:webHidden/>
          </w:rPr>
          <w:t>1</w:t>
        </w:r>
        <w:r>
          <w:rPr>
            <w:noProof/>
            <w:webHidden/>
          </w:rPr>
          <w:fldChar w:fldCharType="end"/>
        </w:r>
      </w:hyperlink>
    </w:p>
    <w:p w14:paraId="090678F3" w14:textId="09FD0786"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00" w:history="1">
        <w:r w:rsidRPr="00B1386A">
          <w:rPr>
            <w:rStyle w:val="Collegamentoipertestuale"/>
            <w:noProof/>
          </w:rPr>
          <w:t>Introduzione</w:t>
        </w:r>
        <w:r>
          <w:rPr>
            <w:noProof/>
            <w:webHidden/>
          </w:rPr>
          <w:tab/>
        </w:r>
        <w:r>
          <w:rPr>
            <w:noProof/>
            <w:webHidden/>
          </w:rPr>
          <w:fldChar w:fldCharType="begin"/>
        </w:r>
        <w:r>
          <w:rPr>
            <w:noProof/>
            <w:webHidden/>
          </w:rPr>
          <w:instrText xml:space="preserve"> PAGEREF _Toc205146300 \h </w:instrText>
        </w:r>
        <w:r>
          <w:rPr>
            <w:noProof/>
            <w:webHidden/>
          </w:rPr>
        </w:r>
        <w:r>
          <w:rPr>
            <w:noProof/>
            <w:webHidden/>
          </w:rPr>
          <w:fldChar w:fldCharType="separate"/>
        </w:r>
        <w:r>
          <w:rPr>
            <w:noProof/>
            <w:webHidden/>
          </w:rPr>
          <w:t>1</w:t>
        </w:r>
        <w:r>
          <w:rPr>
            <w:noProof/>
            <w:webHidden/>
          </w:rPr>
          <w:fldChar w:fldCharType="end"/>
        </w:r>
      </w:hyperlink>
    </w:p>
    <w:p w14:paraId="585ABB85" w14:textId="3175A33B"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01" w:history="1">
        <w:r w:rsidRPr="00B1386A">
          <w:rPr>
            <w:rStyle w:val="Collegamentoipertestuale"/>
            <w:noProof/>
          </w:rPr>
          <w:t>CAPITOLO 1 Astrofotografia</w:t>
        </w:r>
        <w:r>
          <w:rPr>
            <w:noProof/>
            <w:webHidden/>
          </w:rPr>
          <w:tab/>
        </w:r>
        <w:r>
          <w:rPr>
            <w:noProof/>
            <w:webHidden/>
          </w:rPr>
          <w:fldChar w:fldCharType="begin"/>
        </w:r>
        <w:r>
          <w:rPr>
            <w:noProof/>
            <w:webHidden/>
          </w:rPr>
          <w:instrText xml:space="preserve"> PAGEREF _Toc205146301 \h </w:instrText>
        </w:r>
        <w:r>
          <w:rPr>
            <w:noProof/>
            <w:webHidden/>
          </w:rPr>
        </w:r>
        <w:r>
          <w:rPr>
            <w:noProof/>
            <w:webHidden/>
          </w:rPr>
          <w:fldChar w:fldCharType="separate"/>
        </w:r>
        <w:r>
          <w:rPr>
            <w:noProof/>
            <w:webHidden/>
          </w:rPr>
          <w:t>3</w:t>
        </w:r>
        <w:r>
          <w:rPr>
            <w:noProof/>
            <w:webHidden/>
          </w:rPr>
          <w:fldChar w:fldCharType="end"/>
        </w:r>
      </w:hyperlink>
    </w:p>
    <w:p w14:paraId="2BD8D4D4" w14:textId="75D2F885"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02" w:history="1">
        <w:r w:rsidRPr="00B1386A">
          <w:rPr>
            <w:rStyle w:val="Collegamentoipertestuale"/>
            <w:noProof/>
          </w:rPr>
          <w:t>1.1 Attrezzatura tecnica</w:t>
        </w:r>
        <w:r>
          <w:rPr>
            <w:noProof/>
            <w:webHidden/>
          </w:rPr>
          <w:tab/>
        </w:r>
        <w:r>
          <w:rPr>
            <w:noProof/>
            <w:webHidden/>
          </w:rPr>
          <w:fldChar w:fldCharType="begin"/>
        </w:r>
        <w:r>
          <w:rPr>
            <w:noProof/>
            <w:webHidden/>
          </w:rPr>
          <w:instrText xml:space="preserve"> PAGEREF _Toc205146302 \h </w:instrText>
        </w:r>
        <w:r>
          <w:rPr>
            <w:noProof/>
            <w:webHidden/>
          </w:rPr>
        </w:r>
        <w:r>
          <w:rPr>
            <w:noProof/>
            <w:webHidden/>
          </w:rPr>
          <w:fldChar w:fldCharType="separate"/>
        </w:r>
        <w:r>
          <w:rPr>
            <w:noProof/>
            <w:webHidden/>
          </w:rPr>
          <w:t>3</w:t>
        </w:r>
        <w:r>
          <w:rPr>
            <w:noProof/>
            <w:webHidden/>
          </w:rPr>
          <w:fldChar w:fldCharType="end"/>
        </w:r>
      </w:hyperlink>
    </w:p>
    <w:p w14:paraId="386997FE" w14:textId="262202E3"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3" w:history="1">
        <w:r w:rsidRPr="00B1386A">
          <w:rPr>
            <w:rStyle w:val="Collegamentoipertestuale"/>
            <w:noProof/>
          </w:rPr>
          <w:t>1.1.1 Sistema ottico</w:t>
        </w:r>
        <w:r>
          <w:rPr>
            <w:noProof/>
            <w:webHidden/>
          </w:rPr>
          <w:tab/>
        </w:r>
        <w:r>
          <w:rPr>
            <w:noProof/>
            <w:webHidden/>
          </w:rPr>
          <w:fldChar w:fldCharType="begin"/>
        </w:r>
        <w:r>
          <w:rPr>
            <w:noProof/>
            <w:webHidden/>
          </w:rPr>
          <w:instrText xml:space="preserve"> PAGEREF _Toc205146303 \h </w:instrText>
        </w:r>
        <w:r>
          <w:rPr>
            <w:noProof/>
            <w:webHidden/>
          </w:rPr>
        </w:r>
        <w:r>
          <w:rPr>
            <w:noProof/>
            <w:webHidden/>
          </w:rPr>
          <w:fldChar w:fldCharType="separate"/>
        </w:r>
        <w:r>
          <w:rPr>
            <w:noProof/>
            <w:webHidden/>
          </w:rPr>
          <w:t>5</w:t>
        </w:r>
        <w:r>
          <w:rPr>
            <w:noProof/>
            <w:webHidden/>
          </w:rPr>
          <w:fldChar w:fldCharType="end"/>
        </w:r>
      </w:hyperlink>
    </w:p>
    <w:p w14:paraId="45F8AFFC" w14:textId="7A49599E"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4" w:history="1">
        <w:r w:rsidRPr="00B1386A">
          <w:rPr>
            <w:rStyle w:val="Collegamentoipertestuale"/>
            <w:noProof/>
          </w:rPr>
          <w:t>1.1.2 Focheggiatore</w:t>
        </w:r>
        <w:r>
          <w:rPr>
            <w:noProof/>
            <w:webHidden/>
          </w:rPr>
          <w:tab/>
        </w:r>
        <w:r>
          <w:rPr>
            <w:noProof/>
            <w:webHidden/>
          </w:rPr>
          <w:fldChar w:fldCharType="begin"/>
        </w:r>
        <w:r>
          <w:rPr>
            <w:noProof/>
            <w:webHidden/>
          </w:rPr>
          <w:instrText xml:space="preserve"> PAGEREF _Toc205146304 \h </w:instrText>
        </w:r>
        <w:r>
          <w:rPr>
            <w:noProof/>
            <w:webHidden/>
          </w:rPr>
        </w:r>
        <w:r>
          <w:rPr>
            <w:noProof/>
            <w:webHidden/>
          </w:rPr>
          <w:fldChar w:fldCharType="separate"/>
        </w:r>
        <w:r>
          <w:rPr>
            <w:noProof/>
            <w:webHidden/>
          </w:rPr>
          <w:t>5</w:t>
        </w:r>
        <w:r>
          <w:rPr>
            <w:noProof/>
            <w:webHidden/>
          </w:rPr>
          <w:fldChar w:fldCharType="end"/>
        </w:r>
      </w:hyperlink>
    </w:p>
    <w:p w14:paraId="70841FAD" w14:textId="78852CCF"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5" w:history="1">
        <w:r w:rsidRPr="00B1386A">
          <w:rPr>
            <w:rStyle w:val="Collegamentoipertestuale"/>
            <w:noProof/>
          </w:rPr>
          <w:t>1.1.3 Sistema di scatto</w:t>
        </w:r>
        <w:r>
          <w:rPr>
            <w:noProof/>
            <w:webHidden/>
          </w:rPr>
          <w:tab/>
        </w:r>
        <w:r>
          <w:rPr>
            <w:noProof/>
            <w:webHidden/>
          </w:rPr>
          <w:fldChar w:fldCharType="begin"/>
        </w:r>
        <w:r>
          <w:rPr>
            <w:noProof/>
            <w:webHidden/>
          </w:rPr>
          <w:instrText xml:space="preserve"> PAGEREF _Toc205146305 \h </w:instrText>
        </w:r>
        <w:r>
          <w:rPr>
            <w:noProof/>
            <w:webHidden/>
          </w:rPr>
        </w:r>
        <w:r>
          <w:rPr>
            <w:noProof/>
            <w:webHidden/>
          </w:rPr>
          <w:fldChar w:fldCharType="separate"/>
        </w:r>
        <w:r>
          <w:rPr>
            <w:noProof/>
            <w:webHidden/>
          </w:rPr>
          <w:t>5</w:t>
        </w:r>
        <w:r>
          <w:rPr>
            <w:noProof/>
            <w:webHidden/>
          </w:rPr>
          <w:fldChar w:fldCharType="end"/>
        </w:r>
      </w:hyperlink>
    </w:p>
    <w:p w14:paraId="17C0147B" w14:textId="44E44C34"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06" w:history="1">
        <w:r w:rsidRPr="00B1386A">
          <w:rPr>
            <w:rStyle w:val="Collegamentoipertestuale"/>
            <w:noProof/>
          </w:rPr>
          <w:t>1.2 Modalit</w:t>
        </w:r>
        <w:r w:rsidRPr="00B1386A">
          <w:rPr>
            <w:rStyle w:val="Collegamentoipertestuale"/>
            <w:rFonts w:hint="eastAsia"/>
            <w:noProof/>
          </w:rPr>
          <w:t>à</w:t>
        </w:r>
        <w:r w:rsidRPr="00B1386A">
          <w:rPr>
            <w:rStyle w:val="Collegamentoipertestuale"/>
            <w:noProof/>
          </w:rPr>
          <w:t xml:space="preserve"> di acquisizione</w:t>
        </w:r>
        <w:r>
          <w:rPr>
            <w:noProof/>
            <w:webHidden/>
          </w:rPr>
          <w:tab/>
        </w:r>
        <w:r>
          <w:rPr>
            <w:noProof/>
            <w:webHidden/>
          </w:rPr>
          <w:fldChar w:fldCharType="begin"/>
        </w:r>
        <w:r>
          <w:rPr>
            <w:noProof/>
            <w:webHidden/>
          </w:rPr>
          <w:instrText xml:space="preserve"> PAGEREF _Toc205146306 \h </w:instrText>
        </w:r>
        <w:r>
          <w:rPr>
            <w:noProof/>
            <w:webHidden/>
          </w:rPr>
        </w:r>
        <w:r>
          <w:rPr>
            <w:noProof/>
            <w:webHidden/>
          </w:rPr>
          <w:fldChar w:fldCharType="separate"/>
        </w:r>
        <w:r>
          <w:rPr>
            <w:noProof/>
            <w:webHidden/>
          </w:rPr>
          <w:t>5</w:t>
        </w:r>
        <w:r>
          <w:rPr>
            <w:noProof/>
            <w:webHidden/>
          </w:rPr>
          <w:fldChar w:fldCharType="end"/>
        </w:r>
      </w:hyperlink>
    </w:p>
    <w:p w14:paraId="3EDE6410" w14:textId="5BBA9C51"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7" w:history="1">
        <w:r w:rsidRPr="00B1386A">
          <w:rPr>
            <w:rStyle w:val="Collegamentoipertestuale"/>
            <w:noProof/>
          </w:rPr>
          <w:t>1.2.1 Condizioni ambientali e limiti dell</w:t>
        </w:r>
        <w:r w:rsidRPr="00B1386A">
          <w:rPr>
            <w:rStyle w:val="Collegamentoipertestuale"/>
            <w:rFonts w:hint="eastAsia"/>
            <w:noProof/>
          </w:rPr>
          <w:t>’</w:t>
        </w:r>
        <w:r w:rsidRPr="00B1386A">
          <w:rPr>
            <w:rStyle w:val="Collegamentoipertestuale"/>
            <w:noProof/>
          </w:rPr>
          <w:t>attrezzatura</w:t>
        </w:r>
        <w:r>
          <w:rPr>
            <w:noProof/>
            <w:webHidden/>
          </w:rPr>
          <w:tab/>
        </w:r>
        <w:r>
          <w:rPr>
            <w:noProof/>
            <w:webHidden/>
          </w:rPr>
          <w:fldChar w:fldCharType="begin"/>
        </w:r>
        <w:r>
          <w:rPr>
            <w:noProof/>
            <w:webHidden/>
          </w:rPr>
          <w:instrText xml:space="preserve"> PAGEREF _Toc205146307 \h </w:instrText>
        </w:r>
        <w:r>
          <w:rPr>
            <w:noProof/>
            <w:webHidden/>
          </w:rPr>
        </w:r>
        <w:r>
          <w:rPr>
            <w:noProof/>
            <w:webHidden/>
          </w:rPr>
          <w:fldChar w:fldCharType="separate"/>
        </w:r>
        <w:r>
          <w:rPr>
            <w:noProof/>
            <w:webHidden/>
          </w:rPr>
          <w:t>5</w:t>
        </w:r>
        <w:r>
          <w:rPr>
            <w:noProof/>
            <w:webHidden/>
          </w:rPr>
          <w:fldChar w:fldCharType="end"/>
        </w:r>
      </w:hyperlink>
    </w:p>
    <w:p w14:paraId="74B1882F" w14:textId="5943B209"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8" w:history="1">
        <w:r w:rsidRPr="00B1386A">
          <w:rPr>
            <w:rStyle w:val="Collegamentoipertestuale"/>
            <w:noProof/>
          </w:rPr>
          <w:t>1.2.2 Riprese multiple</w:t>
        </w:r>
        <w:r>
          <w:rPr>
            <w:noProof/>
            <w:webHidden/>
          </w:rPr>
          <w:tab/>
        </w:r>
        <w:r>
          <w:rPr>
            <w:noProof/>
            <w:webHidden/>
          </w:rPr>
          <w:fldChar w:fldCharType="begin"/>
        </w:r>
        <w:r>
          <w:rPr>
            <w:noProof/>
            <w:webHidden/>
          </w:rPr>
          <w:instrText xml:space="preserve"> PAGEREF _Toc205146308 \h </w:instrText>
        </w:r>
        <w:r>
          <w:rPr>
            <w:noProof/>
            <w:webHidden/>
          </w:rPr>
        </w:r>
        <w:r>
          <w:rPr>
            <w:noProof/>
            <w:webHidden/>
          </w:rPr>
          <w:fldChar w:fldCharType="separate"/>
        </w:r>
        <w:r>
          <w:rPr>
            <w:noProof/>
            <w:webHidden/>
          </w:rPr>
          <w:t>5</w:t>
        </w:r>
        <w:r>
          <w:rPr>
            <w:noProof/>
            <w:webHidden/>
          </w:rPr>
          <w:fldChar w:fldCharType="end"/>
        </w:r>
      </w:hyperlink>
    </w:p>
    <w:p w14:paraId="59C27320" w14:textId="6AE05B62"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09" w:history="1">
        <w:r w:rsidRPr="00B1386A">
          <w:rPr>
            <w:rStyle w:val="Collegamentoipertestuale"/>
            <w:noProof/>
          </w:rPr>
          <w:t>1.2.3 Sistemi di inseguimento</w:t>
        </w:r>
        <w:r>
          <w:rPr>
            <w:noProof/>
            <w:webHidden/>
          </w:rPr>
          <w:tab/>
        </w:r>
        <w:r>
          <w:rPr>
            <w:noProof/>
            <w:webHidden/>
          </w:rPr>
          <w:fldChar w:fldCharType="begin"/>
        </w:r>
        <w:r>
          <w:rPr>
            <w:noProof/>
            <w:webHidden/>
          </w:rPr>
          <w:instrText xml:space="preserve"> PAGEREF _Toc205146309 \h </w:instrText>
        </w:r>
        <w:r>
          <w:rPr>
            <w:noProof/>
            <w:webHidden/>
          </w:rPr>
        </w:r>
        <w:r>
          <w:rPr>
            <w:noProof/>
            <w:webHidden/>
          </w:rPr>
          <w:fldChar w:fldCharType="separate"/>
        </w:r>
        <w:r>
          <w:rPr>
            <w:noProof/>
            <w:webHidden/>
          </w:rPr>
          <w:t>5</w:t>
        </w:r>
        <w:r>
          <w:rPr>
            <w:noProof/>
            <w:webHidden/>
          </w:rPr>
          <w:fldChar w:fldCharType="end"/>
        </w:r>
      </w:hyperlink>
    </w:p>
    <w:p w14:paraId="13C77CCD" w14:textId="7F96B884"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10" w:history="1">
        <w:r w:rsidRPr="00B1386A">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_Toc205146310 \h </w:instrText>
        </w:r>
        <w:r>
          <w:rPr>
            <w:noProof/>
            <w:webHidden/>
          </w:rPr>
        </w:r>
        <w:r>
          <w:rPr>
            <w:noProof/>
            <w:webHidden/>
          </w:rPr>
          <w:fldChar w:fldCharType="separate"/>
        </w:r>
        <w:r>
          <w:rPr>
            <w:noProof/>
            <w:webHidden/>
          </w:rPr>
          <w:t>5</w:t>
        </w:r>
        <w:r>
          <w:rPr>
            <w:noProof/>
            <w:webHidden/>
          </w:rPr>
          <w:fldChar w:fldCharType="end"/>
        </w:r>
      </w:hyperlink>
    </w:p>
    <w:p w14:paraId="670B86B5" w14:textId="103B8073"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11" w:history="1">
        <w:r w:rsidRPr="00B1386A">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_Toc205146311 \h </w:instrText>
        </w:r>
        <w:r>
          <w:rPr>
            <w:noProof/>
            <w:webHidden/>
          </w:rPr>
        </w:r>
        <w:r>
          <w:rPr>
            <w:noProof/>
            <w:webHidden/>
          </w:rPr>
          <w:fldChar w:fldCharType="separate"/>
        </w:r>
        <w:r>
          <w:rPr>
            <w:noProof/>
            <w:webHidden/>
          </w:rPr>
          <w:t>6</w:t>
        </w:r>
        <w:r>
          <w:rPr>
            <w:noProof/>
            <w:webHidden/>
          </w:rPr>
          <w:fldChar w:fldCharType="end"/>
        </w:r>
      </w:hyperlink>
    </w:p>
    <w:p w14:paraId="403BBD79" w14:textId="1373F91B"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12" w:history="1">
        <w:r w:rsidRPr="00B1386A">
          <w:rPr>
            <w:rStyle w:val="Collegamentoipertestuale"/>
            <w:noProof/>
          </w:rPr>
          <w:t>1.3.2 Fase 2: correzione dei difetti</w:t>
        </w:r>
        <w:r>
          <w:rPr>
            <w:noProof/>
            <w:webHidden/>
          </w:rPr>
          <w:tab/>
        </w:r>
        <w:r>
          <w:rPr>
            <w:noProof/>
            <w:webHidden/>
          </w:rPr>
          <w:fldChar w:fldCharType="begin"/>
        </w:r>
        <w:r>
          <w:rPr>
            <w:noProof/>
            <w:webHidden/>
          </w:rPr>
          <w:instrText xml:space="preserve"> PAGEREF _Toc205146312 \h </w:instrText>
        </w:r>
        <w:r>
          <w:rPr>
            <w:noProof/>
            <w:webHidden/>
          </w:rPr>
        </w:r>
        <w:r>
          <w:rPr>
            <w:noProof/>
            <w:webHidden/>
          </w:rPr>
          <w:fldChar w:fldCharType="separate"/>
        </w:r>
        <w:r>
          <w:rPr>
            <w:noProof/>
            <w:webHidden/>
          </w:rPr>
          <w:t>6</w:t>
        </w:r>
        <w:r>
          <w:rPr>
            <w:noProof/>
            <w:webHidden/>
          </w:rPr>
          <w:fldChar w:fldCharType="end"/>
        </w:r>
      </w:hyperlink>
    </w:p>
    <w:p w14:paraId="4EE09E20" w14:textId="1A7E6E45"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13" w:history="1">
        <w:r w:rsidRPr="00B1386A">
          <w:rPr>
            <w:rStyle w:val="Collegamentoipertestuale"/>
            <w:noProof/>
          </w:rPr>
          <w:t>1.3.3 Fase 3: i colori</w:t>
        </w:r>
        <w:r>
          <w:rPr>
            <w:noProof/>
            <w:webHidden/>
          </w:rPr>
          <w:tab/>
        </w:r>
        <w:r>
          <w:rPr>
            <w:noProof/>
            <w:webHidden/>
          </w:rPr>
          <w:fldChar w:fldCharType="begin"/>
        </w:r>
        <w:r>
          <w:rPr>
            <w:noProof/>
            <w:webHidden/>
          </w:rPr>
          <w:instrText xml:space="preserve"> PAGEREF _Toc205146313 \h </w:instrText>
        </w:r>
        <w:r>
          <w:rPr>
            <w:noProof/>
            <w:webHidden/>
          </w:rPr>
        </w:r>
        <w:r>
          <w:rPr>
            <w:noProof/>
            <w:webHidden/>
          </w:rPr>
          <w:fldChar w:fldCharType="separate"/>
        </w:r>
        <w:r>
          <w:rPr>
            <w:noProof/>
            <w:webHidden/>
          </w:rPr>
          <w:t>6</w:t>
        </w:r>
        <w:r>
          <w:rPr>
            <w:noProof/>
            <w:webHidden/>
          </w:rPr>
          <w:fldChar w:fldCharType="end"/>
        </w:r>
      </w:hyperlink>
    </w:p>
    <w:p w14:paraId="1A1F234B" w14:textId="15203E8A"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14" w:history="1">
        <w:r w:rsidRPr="00B1386A">
          <w:rPr>
            <w:rStyle w:val="Collegamentoipertestuale"/>
            <w:noProof/>
          </w:rPr>
          <w:t>1.3.4 Immagine elaborata</w:t>
        </w:r>
        <w:r>
          <w:rPr>
            <w:noProof/>
            <w:webHidden/>
          </w:rPr>
          <w:tab/>
        </w:r>
        <w:r>
          <w:rPr>
            <w:noProof/>
            <w:webHidden/>
          </w:rPr>
          <w:fldChar w:fldCharType="begin"/>
        </w:r>
        <w:r>
          <w:rPr>
            <w:noProof/>
            <w:webHidden/>
          </w:rPr>
          <w:instrText xml:space="preserve"> PAGEREF _Toc205146314 \h </w:instrText>
        </w:r>
        <w:r>
          <w:rPr>
            <w:noProof/>
            <w:webHidden/>
          </w:rPr>
        </w:r>
        <w:r>
          <w:rPr>
            <w:noProof/>
            <w:webHidden/>
          </w:rPr>
          <w:fldChar w:fldCharType="separate"/>
        </w:r>
        <w:r>
          <w:rPr>
            <w:noProof/>
            <w:webHidden/>
          </w:rPr>
          <w:t>6</w:t>
        </w:r>
        <w:r>
          <w:rPr>
            <w:noProof/>
            <w:webHidden/>
          </w:rPr>
          <w:fldChar w:fldCharType="end"/>
        </w:r>
      </w:hyperlink>
    </w:p>
    <w:p w14:paraId="3799BCC7" w14:textId="14813227"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15" w:history="1">
        <w:r w:rsidRPr="00B1386A">
          <w:rPr>
            <w:rStyle w:val="Collegamentoipertestuale"/>
            <w:noProof/>
          </w:rPr>
          <w:t>Capitolo 2 machine learning</w:t>
        </w:r>
        <w:r>
          <w:rPr>
            <w:noProof/>
            <w:webHidden/>
          </w:rPr>
          <w:tab/>
        </w:r>
        <w:r>
          <w:rPr>
            <w:noProof/>
            <w:webHidden/>
          </w:rPr>
          <w:fldChar w:fldCharType="begin"/>
        </w:r>
        <w:r>
          <w:rPr>
            <w:noProof/>
            <w:webHidden/>
          </w:rPr>
          <w:instrText xml:space="preserve"> PAGEREF _Toc205146315 \h </w:instrText>
        </w:r>
        <w:r>
          <w:rPr>
            <w:noProof/>
            <w:webHidden/>
          </w:rPr>
        </w:r>
        <w:r>
          <w:rPr>
            <w:noProof/>
            <w:webHidden/>
          </w:rPr>
          <w:fldChar w:fldCharType="separate"/>
        </w:r>
        <w:r>
          <w:rPr>
            <w:noProof/>
            <w:webHidden/>
          </w:rPr>
          <w:t>7</w:t>
        </w:r>
        <w:r>
          <w:rPr>
            <w:noProof/>
            <w:webHidden/>
          </w:rPr>
          <w:fldChar w:fldCharType="end"/>
        </w:r>
      </w:hyperlink>
    </w:p>
    <w:p w14:paraId="1FEBF18A" w14:textId="7B7F455E"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16" w:history="1">
        <w:r w:rsidRPr="00B1386A">
          <w:rPr>
            <w:rStyle w:val="Collegamentoipertestuale"/>
            <w:noProof/>
          </w:rPr>
          <w:t>2.1 Introduzione al Machine Learning</w:t>
        </w:r>
        <w:r>
          <w:rPr>
            <w:noProof/>
            <w:webHidden/>
          </w:rPr>
          <w:tab/>
        </w:r>
        <w:r>
          <w:rPr>
            <w:noProof/>
            <w:webHidden/>
          </w:rPr>
          <w:fldChar w:fldCharType="begin"/>
        </w:r>
        <w:r>
          <w:rPr>
            <w:noProof/>
            <w:webHidden/>
          </w:rPr>
          <w:instrText xml:space="preserve"> PAGEREF _Toc205146316 \h </w:instrText>
        </w:r>
        <w:r>
          <w:rPr>
            <w:noProof/>
            <w:webHidden/>
          </w:rPr>
        </w:r>
        <w:r>
          <w:rPr>
            <w:noProof/>
            <w:webHidden/>
          </w:rPr>
          <w:fldChar w:fldCharType="separate"/>
        </w:r>
        <w:r>
          <w:rPr>
            <w:noProof/>
            <w:webHidden/>
          </w:rPr>
          <w:t>7</w:t>
        </w:r>
        <w:r>
          <w:rPr>
            <w:noProof/>
            <w:webHidden/>
          </w:rPr>
          <w:fldChar w:fldCharType="end"/>
        </w:r>
      </w:hyperlink>
    </w:p>
    <w:p w14:paraId="399E0D68" w14:textId="60EB3B40"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17" w:history="1">
        <w:r w:rsidRPr="00B1386A">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_Toc205146317 \h </w:instrText>
        </w:r>
        <w:r>
          <w:rPr>
            <w:noProof/>
            <w:webHidden/>
          </w:rPr>
        </w:r>
        <w:r>
          <w:rPr>
            <w:noProof/>
            <w:webHidden/>
          </w:rPr>
          <w:fldChar w:fldCharType="separate"/>
        </w:r>
        <w:r>
          <w:rPr>
            <w:noProof/>
            <w:webHidden/>
          </w:rPr>
          <w:t>7</w:t>
        </w:r>
        <w:r>
          <w:rPr>
            <w:noProof/>
            <w:webHidden/>
          </w:rPr>
          <w:fldChar w:fldCharType="end"/>
        </w:r>
      </w:hyperlink>
    </w:p>
    <w:p w14:paraId="7F751330" w14:textId="131D576A"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18" w:history="1">
        <w:r w:rsidRPr="00B1386A">
          <w:rPr>
            <w:rStyle w:val="Collegamentoipertestuale"/>
            <w:noProof/>
          </w:rPr>
          <w:t>2.3 Architetture principali per l</w:t>
        </w:r>
        <w:r w:rsidRPr="00B1386A">
          <w:rPr>
            <w:rStyle w:val="Collegamentoipertestuale"/>
            <w:rFonts w:hint="eastAsia"/>
            <w:noProof/>
          </w:rPr>
          <w:t>’</w:t>
        </w:r>
        <w:r w:rsidRPr="00B1386A">
          <w:rPr>
            <w:rStyle w:val="Collegamentoipertestuale"/>
            <w:noProof/>
          </w:rPr>
          <w:t>elaborazione di immagini</w:t>
        </w:r>
        <w:r>
          <w:rPr>
            <w:noProof/>
            <w:webHidden/>
          </w:rPr>
          <w:tab/>
        </w:r>
        <w:r>
          <w:rPr>
            <w:noProof/>
            <w:webHidden/>
          </w:rPr>
          <w:fldChar w:fldCharType="begin"/>
        </w:r>
        <w:r>
          <w:rPr>
            <w:noProof/>
            <w:webHidden/>
          </w:rPr>
          <w:instrText xml:space="preserve"> PAGEREF _Toc205146318 \h </w:instrText>
        </w:r>
        <w:r>
          <w:rPr>
            <w:noProof/>
            <w:webHidden/>
          </w:rPr>
        </w:r>
        <w:r>
          <w:rPr>
            <w:noProof/>
            <w:webHidden/>
          </w:rPr>
          <w:fldChar w:fldCharType="separate"/>
        </w:r>
        <w:r>
          <w:rPr>
            <w:noProof/>
            <w:webHidden/>
          </w:rPr>
          <w:t>7</w:t>
        </w:r>
        <w:r>
          <w:rPr>
            <w:noProof/>
            <w:webHidden/>
          </w:rPr>
          <w:fldChar w:fldCharType="end"/>
        </w:r>
      </w:hyperlink>
    </w:p>
    <w:p w14:paraId="496E126C" w14:textId="468CAA01"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19" w:history="1">
        <w:r w:rsidRPr="00B1386A">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_Toc205146319 \h </w:instrText>
        </w:r>
        <w:r>
          <w:rPr>
            <w:noProof/>
            <w:webHidden/>
          </w:rPr>
        </w:r>
        <w:r>
          <w:rPr>
            <w:noProof/>
            <w:webHidden/>
          </w:rPr>
          <w:fldChar w:fldCharType="separate"/>
        </w:r>
        <w:r>
          <w:rPr>
            <w:noProof/>
            <w:webHidden/>
          </w:rPr>
          <w:t>7</w:t>
        </w:r>
        <w:r>
          <w:rPr>
            <w:noProof/>
            <w:webHidden/>
          </w:rPr>
          <w:fldChar w:fldCharType="end"/>
        </w:r>
      </w:hyperlink>
    </w:p>
    <w:p w14:paraId="1EC587FD" w14:textId="708A7904"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20" w:history="1">
        <w:r w:rsidRPr="00B1386A">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_Toc205146320 \h </w:instrText>
        </w:r>
        <w:r>
          <w:rPr>
            <w:noProof/>
            <w:webHidden/>
          </w:rPr>
        </w:r>
        <w:r>
          <w:rPr>
            <w:noProof/>
            <w:webHidden/>
          </w:rPr>
          <w:fldChar w:fldCharType="separate"/>
        </w:r>
        <w:r>
          <w:rPr>
            <w:noProof/>
            <w:webHidden/>
          </w:rPr>
          <w:t>8</w:t>
        </w:r>
        <w:r>
          <w:rPr>
            <w:noProof/>
            <w:webHidden/>
          </w:rPr>
          <w:fldChar w:fldCharType="end"/>
        </w:r>
      </w:hyperlink>
    </w:p>
    <w:p w14:paraId="1AFEA4B8" w14:textId="5305B2EA"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21" w:history="1">
        <w:r w:rsidRPr="00B1386A">
          <w:rPr>
            <w:rStyle w:val="Collegamentoipertestuale"/>
            <w:noProof/>
          </w:rPr>
          <w:t>Capitolo 3 SUPER RESOLUTION</w:t>
        </w:r>
        <w:r>
          <w:rPr>
            <w:noProof/>
            <w:webHidden/>
          </w:rPr>
          <w:tab/>
        </w:r>
        <w:r>
          <w:rPr>
            <w:noProof/>
            <w:webHidden/>
          </w:rPr>
          <w:fldChar w:fldCharType="begin"/>
        </w:r>
        <w:r>
          <w:rPr>
            <w:noProof/>
            <w:webHidden/>
          </w:rPr>
          <w:instrText xml:space="preserve"> PAGEREF _Toc205146321 \h </w:instrText>
        </w:r>
        <w:r>
          <w:rPr>
            <w:noProof/>
            <w:webHidden/>
          </w:rPr>
        </w:r>
        <w:r>
          <w:rPr>
            <w:noProof/>
            <w:webHidden/>
          </w:rPr>
          <w:fldChar w:fldCharType="separate"/>
        </w:r>
        <w:r>
          <w:rPr>
            <w:noProof/>
            <w:webHidden/>
          </w:rPr>
          <w:t>9</w:t>
        </w:r>
        <w:r>
          <w:rPr>
            <w:noProof/>
            <w:webHidden/>
          </w:rPr>
          <w:fldChar w:fldCharType="end"/>
        </w:r>
      </w:hyperlink>
    </w:p>
    <w:p w14:paraId="3601D5F9" w14:textId="48B5CBB4"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22" w:history="1">
        <w:r w:rsidRPr="00B1386A">
          <w:rPr>
            <w:rStyle w:val="Collegamentoipertestuale"/>
            <w:noProof/>
          </w:rPr>
          <w:t>3.1 Cos</w:t>
        </w:r>
        <w:r w:rsidRPr="00B1386A">
          <w:rPr>
            <w:rStyle w:val="Collegamentoipertestuale"/>
            <w:rFonts w:hint="eastAsia"/>
            <w:noProof/>
          </w:rPr>
          <w:t>’è</w:t>
        </w:r>
        <w:r w:rsidRPr="00B1386A">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_Toc205146322 \h </w:instrText>
        </w:r>
        <w:r>
          <w:rPr>
            <w:noProof/>
            <w:webHidden/>
          </w:rPr>
        </w:r>
        <w:r>
          <w:rPr>
            <w:noProof/>
            <w:webHidden/>
          </w:rPr>
          <w:fldChar w:fldCharType="separate"/>
        </w:r>
        <w:r>
          <w:rPr>
            <w:noProof/>
            <w:webHidden/>
          </w:rPr>
          <w:t>9</w:t>
        </w:r>
        <w:r>
          <w:rPr>
            <w:noProof/>
            <w:webHidden/>
          </w:rPr>
          <w:fldChar w:fldCharType="end"/>
        </w:r>
      </w:hyperlink>
    </w:p>
    <w:p w14:paraId="7F7A94F5" w14:textId="261000DF"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23" w:history="1">
        <w:r w:rsidRPr="00B1386A">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_Toc205146323 \h </w:instrText>
        </w:r>
        <w:r>
          <w:rPr>
            <w:noProof/>
            <w:webHidden/>
          </w:rPr>
        </w:r>
        <w:r>
          <w:rPr>
            <w:noProof/>
            <w:webHidden/>
          </w:rPr>
          <w:fldChar w:fldCharType="separate"/>
        </w:r>
        <w:r>
          <w:rPr>
            <w:noProof/>
            <w:webHidden/>
          </w:rPr>
          <w:t>9</w:t>
        </w:r>
        <w:r>
          <w:rPr>
            <w:noProof/>
            <w:webHidden/>
          </w:rPr>
          <w:fldChar w:fldCharType="end"/>
        </w:r>
      </w:hyperlink>
    </w:p>
    <w:p w14:paraId="1CB1839A" w14:textId="0ABB66D9"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24" w:history="1">
        <w:r w:rsidRPr="00B1386A">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_Toc205146324 \h </w:instrText>
        </w:r>
        <w:r>
          <w:rPr>
            <w:noProof/>
            <w:webHidden/>
          </w:rPr>
        </w:r>
        <w:r>
          <w:rPr>
            <w:noProof/>
            <w:webHidden/>
          </w:rPr>
          <w:fldChar w:fldCharType="separate"/>
        </w:r>
        <w:r>
          <w:rPr>
            <w:noProof/>
            <w:webHidden/>
          </w:rPr>
          <w:t>9</w:t>
        </w:r>
        <w:r>
          <w:rPr>
            <w:noProof/>
            <w:webHidden/>
          </w:rPr>
          <w:fldChar w:fldCharType="end"/>
        </w:r>
      </w:hyperlink>
    </w:p>
    <w:p w14:paraId="61126384" w14:textId="12B17197" w:rsidR="00F94100" w:rsidRDefault="00F94100">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146325" w:history="1">
        <w:r w:rsidRPr="00B1386A">
          <w:rPr>
            <w:rStyle w:val="Collegamentoipertestuale"/>
            <w:noProof/>
          </w:rPr>
          <w:t>3.4 Caso sperimentale</w:t>
        </w:r>
        <w:r>
          <w:rPr>
            <w:noProof/>
            <w:webHidden/>
          </w:rPr>
          <w:tab/>
        </w:r>
        <w:r>
          <w:rPr>
            <w:noProof/>
            <w:webHidden/>
          </w:rPr>
          <w:fldChar w:fldCharType="begin"/>
        </w:r>
        <w:r>
          <w:rPr>
            <w:noProof/>
            <w:webHidden/>
          </w:rPr>
          <w:instrText xml:space="preserve"> PAGEREF _Toc205146325 \h </w:instrText>
        </w:r>
        <w:r>
          <w:rPr>
            <w:noProof/>
            <w:webHidden/>
          </w:rPr>
        </w:r>
        <w:r>
          <w:rPr>
            <w:noProof/>
            <w:webHidden/>
          </w:rPr>
          <w:fldChar w:fldCharType="separate"/>
        </w:r>
        <w:r>
          <w:rPr>
            <w:noProof/>
            <w:webHidden/>
          </w:rPr>
          <w:t>10</w:t>
        </w:r>
        <w:r>
          <w:rPr>
            <w:noProof/>
            <w:webHidden/>
          </w:rPr>
          <w:fldChar w:fldCharType="end"/>
        </w:r>
      </w:hyperlink>
    </w:p>
    <w:p w14:paraId="19809E1D" w14:textId="3239EAA6"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26" w:history="1">
        <w:r w:rsidRPr="00B1386A">
          <w:rPr>
            <w:rStyle w:val="Collegamentoipertestuale"/>
            <w:noProof/>
          </w:rPr>
          <w:t>3.4.1 Descrizione del dataset</w:t>
        </w:r>
        <w:r>
          <w:rPr>
            <w:noProof/>
            <w:webHidden/>
          </w:rPr>
          <w:tab/>
        </w:r>
        <w:r>
          <w:rPr>
            <w:noProof/>
            <w:webHidden/>
          </w:rPr>
          <w:fldChar w:fldCharType="begin"/>
        </w:r>
        <w:r>
          <w:rPr>
            <w:noProof/>
            <w:webHidden/>
          </w:rPr>
          <w:instrText xml:space="preserve"> PAGEREF _Toc205146326 \h </w:instrText>
        </w:r>
        <w:r>
          <w:rPr>
            <w:noProof/>
            <w:webHidden/>
          </w:rPr>
        </w:r>
        <w:r>
          <w:rPr>
            <w:noProof/>
            <w:webHidden/>
          </w:rPr>
          <w:fldChar w:fldCharType="separate"/>
        </w:r>
        <w:r>
          <w:rPr>
            <w:noProof/>
            <w:webHidden/>
          </w:rPr>
          <w:t>10</w:t>
        </w:r>
        <w:r>
          <w:rPr>
            <w:noProof/>
            <w:webHidden/>
          </w:rPr>
          <w:fldChar w:fldCharType="end"/>
        </w:r>
      </w:hyperlink>
    </w:p>
    <w:p w14:paraId="763E8C3C" w14:textId="5439BBAE"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27" w:history="1">
        <w:r w:rsidRPr="00B1386A">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_Toc205146327 \h </w:instrText>
        </w:r>
        <w:r>
          <w:rPr>
            <w:noProof/>
            <w:webHidden/>
          </w:rPr>
        </w:r>
        <w:r>
          <w:rPr>
            <w:noProof/>
            <w:webHidden/>
          </w:rPr>
          <w:fldChar w:fldCharType="separate"/>
        </w:r>
        <w:r>
          <w:rPr>
            <w:noProof/>
            <w:webHidden/>
          </w:rPr>
          <w:t>10</w:t>
        </w:r>
        <w:r>
          <w:rPr>
            <w:noProof/>
            <w:webHidden/>
          </w:rPr>
          <w:fldChar w:fldCharType="end"/>
        </w:r>
      </w:hyperlink>
    </w:p>
    <w:p w14:paraId="5896C17F" w14:textId="04B830EA"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28" w:history="1">
        <w:r w:rsidRPr="00B1386A">
          <w:rPr>
            <w:rStyle w:val="Collegamentoipertestuale"/>
            <w:noProof/>
          </w:rPr>
          <w:t>3.4.3 Addestramento del modello</w:t>
        </w:r>
        <w:r>
          <w:rPr>
            <w:noProof/>
            <w:webHidden/>
          </w:rPr>
          <w:tab/>
        </w:r>
        <w:r>
          <w:rPr>
            <w:noProof/>
            <w:webHidden/>
          </w:rPr>
          <w:fldChar w:fldCharType="begin"/>
        </w:r>
        <w:r>
          <w:rPr>
            <w:noProof/>
            <w:webHidden/>
          </w:rPr>
          <w:instrText xml:space="preserve"> PAGEREF _Toc205146328 \h </w:instrText>
        </w:r>
        <w:r>
          <w:rPr>
            <w:noProof/>
            <w:webHidden/>
          </w:rPr>
        </w:r>
        <w:r>
          <w:rPr>
            <w:noProof/>
            <w:webHidden/>
          </w:rPr>
          <w:fldChar w:fldCharType="separate"/>
        </w:r>
        <w:r>
          <w:rPr>
            <w:noProof/>
            <w:webHidden/>
          </w:rPr>
          <w:t>10</w:t>
        </w:r>
        <w:r>
          <w:rPr>
            <w:noProof/>
            <w:webHidden/>
          </w:rPr>
          <w:fldChar w:fldCharType="end"/>
        </w:r>
      </w:hyperlink>
    </w:p>
    <w:p w14:paraId="2A8A0DF7" w14:textId="15066F0C"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29" w:history="1">
        <w:r w:rsidRPr="00B1386A">
          <w:rPr>
            <w:rStyle w:val="Collegamentoipertestuale"/>
            <w:noProof/>
          </w:rPr>
          <w:t>3.4.4 Valutazione dei risultati</w:t>
        </w:r>
        <w:r>
          <w:rPr>
            <w:noProof/>
            <w:webHidden/>
          </w:rPr>
          <w:tab/>
        </w:r>
        <w:r>
          <w:rPr>
            <w:noProof/>
            <w:webHidden/>
          </w:rPr>
          <w:fldChar w:fldCharType="begin"/>
        </w:r>
        <w:r>
          <w:rPr>
            <w:noProof/>
            <w:webHidden/>
          </w:rPr>
          <w:instrText xml:space="preserve"> PAGEREF _Toc205146329 \h </w:instrText>
        </w:r>
        <w:r>
          <w:rPr>
            <w:noProof/>
            <w:webHidden/>
          </w:rPr>
        </w:r>
        <w:r>
          <w:rPr>
            <w:noProof/>
            <w:webHidden/>
          </w:rPr>
          <w:fldChar w:fldCharType="separate"/>
        </w:r>
        <w:r>
          <w:rPr>
            <w:noProof/>
            <w:webHidden/>
          </w:rPr>
          <w:t>10</w:t>
        </w:r>
        <w:r>
          <w:rPr>
            <w:noProof/>
            <w:webHidden/>
          </w:rPr>
          <w:fldChar w:fldCharType="end"/>
        </w:r>
      </w:hyperlink>
    </w:p>
    <w:p w14:paraId="0D4674A1" w14:textId="294B2D6A"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30" w:history="1">
        <w:r w:rsidRPr="00B1386A">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_Toc205146330 \h </w:instrText>
        </w:r>
        <w:r>
          <w:rPr>
            <w:noProof/>
            <w:webHidden/>
          </w:rPr>
        </w:r>
        <w:r>
          <w:rPr>
            <w:noProof/>
            <w:webHidden/>
          </w:rPr>
          <w:fldChar w:fldCharType="separate"/>
        </w:r>
        <w:r>
          <w:rPr>
            <w:noProof/>
            <w:webHidden/>
          </w:rPr>
          <w:t>10</w:t>
        </w:r>
        <w:r>
          <w:rPr>
            <w:noProof/>
            <w:webHidden/>
          </w:rPr>
          <w:fldChar w:fldCharType="end"/>
        </w:r>
      </w:hyperlink>
    </w:p>
    <w:p w14:paraId="62F50B4B" w14:textId="37A089C8" w:rsidR="00F94100" w:rsidRDefault="00F94100">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146331" w:history="1">
        <w:r w:rsidRPr="00B1386A">
          <w:rPr>
            <w:rStyle w:val="Collegamentoipertestuale"/>
            <w:noProof/>
          </w:rPr>
          <w:t>3.5 Limiti e possibili sviluppi</w:t>
        </w:r>
        <w:r>
          <w:rPr>
            <w:noProof/>
            <w:webHidden/>
          </w:rPr>
          <w:tab/>
        </w:r>
        <w:r>
          <w:rPr>
            <w:noProof/>
            <w:webHidden/>
          </w:rPr>
          <w:fldChar w:fldCharType="begin"/>
        </w:r>
        <w:r>
          <w:rPr>
            <w:noProof/>
            <w:webHidden/>
          </w:rPr>
          <w:instrText xml:space="preserve"> PAGEREF _Toc205146331 \h </w:instrText>
        </w:r>
        <w:r>
          <w:rPr>
            <w:noProof/>
            <w:webHidden/>
          </w:rPr>
        </w:r>
        <w:r>
          <w:rPr>
            <w:noProof/>
            <w:webHidden/>
          </w:rPr>
          <w:fldChar w:fldCharType="separate"/>
        </w:r>
        <w:r>
          <w:rPr>
            <w:noProof/>
            <w:webHidden/>
          </w:rPr>
          <w:t>10</w:t>
        </w:r>
        <w:r>
          <w:rPr>
            <w:noProof/>
            <w:webHidden/>
          </w:rPr>
          <w:fldChar w:fldCharType="end"/>
        </w:r>
      </w:hyperlink>
    </w:p>
    <w:p w14:paraId="6DBF2F09" w14:textId="3BEE4D1F"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32" w:history="1">
        <w:r w:rsidRPr="00B1386A">
          <w:rPr>
            <w:rStyle w:val="Collegamentoipertestuale"/>
            <w:noProof/>
          </w:rPr>
          <w:t>Conclusioni</w:t>
        </w:r>
        <w:r>
          <w:rPr>
            <w:noProof/>
            <w:webHidden/>
          </w:rPr>
          <w:tab/>
        </w:r>
        <w:r>
          <w:rPr>
            <w:noProof/>
            <w:webHidden/>
          </w:rPr>
          <w:fldChar w:fldCharType="begin"/>
        </w:r>
        <w:r>
          <w:rPr>
            <w:noProof/>
            <w:webHidden/>
          </w:rPr>
          <w:instrText xml:space="preserve"> PAGEREF _Toc205146332 \h </w:instrText>
        </w:r>
        <w:r>
          <w:rPr>
            <w:noProof/>
            <w:webHidden/>
          </w:rPr>
        </w:r>
        <w:r>
          <w:rPr>
            <w:noProof/>
            <w:webHidden/>
          </w:rPr>
          <w:fldChar w:fldCharType="separate"/>
        </w:r>
        <w:r>
          <w:rPr>
            <w:noProof/>
            <w:webHidden/>
          </w:rPr>
          <w:t>11</w:t>
        </w:r>
        <w:r>
          <w:rPr>
            <w:noProof/>
            <w:webHidden/>
          </w:rPr>
          <w:fldChar w:fldCharType="end"/>
        </w:r>
      </w:hyperlink>
    </w:p>
    <w:p w14:paraId="5A7C5099" w14:textId="7A4782F5" w:rsidR="00F94100" w:rsidRDefault="00F94100">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146333" w:history="1">
        <w:r w:rsidRPr="00B1386A">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_Toc205146333 \h </w:instrText>
        </w:r>
        <w:r>
          <w:rPr>
            <w:noProof/>
            <w:webHidden/>
          </w:rPr>
        </w:r>
        <w:r>
          <w:rPr>
            <w:noProof/>
            <w:webHidden/>
          </w:rPr>
          <w:fldChar w:fldCharType="separate"/>
        </w:r>
        <w:r>
          <w:rPr>
            <w:noProof/>
            <w:webHidden/>
          </w:rPr>
          <w:t>12</w:t>
        </w:r>
        <w:r>
          <w:rPr>
            <w:noProof/>
            <w:webHidden/>
          </w:rPr>
          <w:fldChar w:fldCharType="end"/>
        </w:r>
      </w:hyperlink>
    </w:p>
    <w:p w14:paraId="22D1AB9C" w14:textId="6E2CDFCF"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64993F51" w14:textId="33FE33C1" w:rsidR="008A5152" w:rsidRPr="003F1459" w:rsidRDefault="008A5152" w:rsidP="007F1F75">
      <w:pPr>
        <w:pStyle w:val="Titolo1"/>
        <w:numPr>
          <w:ilvl w:val="0"/>
          <w:numId w:val="0"/>
        </w:numPr>
        <w:ind w:left="4678"/>
        <w:rPr>
          <w:bCs/>
        </w:rPr>
      </w:pPr>
      <w:bookmarkStart w:id="3" w:name="_Toc205146300"/>
      <w:r w:rsidRPr="003F1459">
        <w:lastRenderedPageBreak/>
        <w:t>Introduzione</w:t>
      </w:r>
      <w:bookmarkEnd w:id="2"/>
      <w:bookmarkEnd w:id="3"/>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4" w:name="_Toc205146301"/>
      <w:r>
        <w:lastRenderedPageBreak/>
        <w:t>CAPITOLO 1</w:t>
      </w:r>
      <w:r w:rsidR="008A5152">
        <w:br/>
      </w:r>
      <w:r w:rsidR="009F517C">
        <w:t>Astrofotografia</w:t>
      </w:r>
      <w:bookmarkEnd w:id="4"/>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60DF2A3F"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più comune fotografia ritrattistica e/o paesaggistica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r w:rsidR="002940EF">
        <w:rPr>
          <w:color w:val="000000" w:themeColor="text1"/>
        </w:rPr>
        <w:t xml:space="preserve"> </w:t>
      </w:r>
    </w:p>
    <w:p w14:paraId="20F861B3" w14:textId="1CB585B0" w:rsidR="008A5152" w:rsidRDefault="007F6AC5" w:rsidP="00FE7B0E">
      <w:pPr>
        <w:pStyle w:val="Titolo2"/>
      </w:pPr>
      <w:bookmarkStart w:id="5" w:name="_Toc205146302"/>
      <w:r>
        <w:t>Attrezzatura tecnica</w:t>
      </w:r>
      <w:bookmarkEnd w:id="5"/>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w:t>
      </w:r>
      <w:proofErr w:type="spellStart"/>
      <w:r w:rsidR="00B451C0">
        <w:t>astrofotografico</w:t>
      </w:r>
      <w:proofErr w:type="spellEnd"/>
      <w:r>
        <w:t xml:space="preserve"> a colori</w:t>
      </w:r>
      <w:r w:rsidR="00E93121">
        <w:t xml:space="preserve"> o monocromatica</w:t>
      </w:r>
    </w:p>
    <w:p w14:paraId="5A266CF7" w14:textId="1D0AD5ED" w:rsidR="00C243D5" w:rsidRDefault="002940EF" w:rsidP="00C243D5">
      <w:pPr>
        <w:pStyle w:val="Corpotesto"/>
        <w:numPr>
          <w:ilvl w:val="0"/>
          <w:numId w:val="47"/>
        </w:numPr>
      </w:pPr>
      <w:r>
        <w:t>Montatura Equatoriale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3E606725" w14:textId="59BF6739" w:rsidR="0035359B" w:rsidRPr="00E93121" w:rsidRDefault="00C467BE" w:rsidP="00C467BE">
      <w:pPr>
        <w:pStyle w:val="primoparagrafo"/>
      </w:pPr>
      <w:r>
        <w:t xml:space="preserve">In Astronomia, esistono diversi tipi di telescopi, ognuno dei quali presenta caratteristiche differenti sia nella struttura sia nell’immagine che riescono a catturare. Nella fotografia astronomica, la scelta del tipo del telescopio dipende sempre dal soggetto che si desidera catturare. 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I </w:t>
      </w:r>
      <w:r w:rsidR="00E93121">
        <w:rPr>
          <w:b/>
          <w:bCs/>
        </w:rPr>
        <w:t>telescopi riflettori</w:t>
      </w:r>
      <w:r w:rsidR="00E93121">
        <w:t xml:space="preserve"> utilizzano specchi che permettono loro di avere una lunghezza focale più ampia, circa 1000-2000mm, ottenendo una maggiore capacità di raccogliere la luce dei soggetti e rendendoli quindi particolarmente adatti a catturare oggetti distanti e poco luminosi. Infine, i </w:t>
      </w:r>
      <w:r w:rsidR="00E93121">
        <w:rPr>
          <w:b/>
          <w:bCs/>
        </w:rPr>
        <w:t>telescopi catadiottrici</w:t>
      </w:r>
      <w:r w:rsidR="00E93121">
        <w:t xml:space="preserve"> sono ibridi che utilizzano specchi e lenti che possiedono lunghezze focali di grandi dimension</w:t>
      </w:r>
      <w:r w:rsidR="003C69F5">
        <w:t>i</w:t>
      </w:r>
      <w:r w:rsidR="00E93121">
        <w:t xml:space="preserve"> a discapito di altrettanto grande rapporto focale</w:t>
      </w:r>
      <w:r w:rsidR="003C69F5">
        <w:rPr>
          <w:rStyle w:val="Rimandonotaapidipagina"/>
        </w:rPr>
        <w:footnoteReference w:id="2"/>
      </w:r>
      <w:r w:rsidR="00E93121">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344DE6C6" w14:textId="48288608" w:rsidR="00874231" w:rsidRPr="00B451C0"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fotocamera o la camera </w:t>
      </w:r>
      <w:proofErr w:type="spellStart"/>
      <w:r w:rsidR="00B74DD7">
        <w:t>astrofotografica</w:t>
      </w:r>
      <w:proofErr w:type="spellEnd"/>
      <w:r w:rsidR="00B74DD7">
        <w:t xml:space="preserve">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proofErr w:type="spellStart"/>
      <w:r w:rsidR="00B451C0">
        <w:rPr>
          <w:i/>
          <w:iCs/>
        </w:rPr>
        <w:t>mirroless</w:t>
      </w:r>
      <w:proofErr w:type="spellEnd"/>
      <w:r w:rsidR="00B451C0">
        <w:rPr>
          <w:i/>
          <w:iCs/>
          <w:u w:val="single"/>
        </w:rPr>
        <w:t>,</w:t>
      </w:r>
      <w:r w:rsidR="00B451C0">
        <w:t xml:space="preserve"> più semplici da usare e versatili, sebbene non siano </w:t>
      </w:r>
      <w:r w:rsidR="00B451C0">
        <w:lastRenderedPageBreak/>
        <w:t>particolarmente adatte</w:t>
      </w:r>
      <w:r w:rsidR="00B451C0">
        <w:rPr>
          <w:u w:val="single"/>
        </w:rPr>
        <w:t xml:space="preserve"> </w:t>
      </w:r>
      <w:r w:rsidR="00B451C0">
        <w:t xml:space="preserve">all’uso in astrofotografia a causa di alcune caratteristiche come la mancanza di un sistema di raffreddamento per eliminare il rumore termico </w:t>
      </w:r>
      <w:proofErr w:type="gramStart"/>
      <w:r w:rsidR="00B451C0">
        <w:t>e</w:t>
      </w:r>
      <w:proofErr w:type="gramEnd"/>
      <w:r w:rsidR="00B451C0">
        <w:t xml:space="preserve"> elettronico o la presenza di un sistema anti-IR che non favorisce la cattura dei dettagli di soggetti come nebulose e galassie. Per fronteggiare queste mancanze sono state appositamente progettati i sensori </w:t>
      </w:r>
      <w:proofErr w:type="spellStart"/>
      <w:r w:rsidR="00B451C0">
        <w:t>astrofotografici</w:t>
      </w:r>
      <w:proofErr w:type="spellEnd"/>
      <w:r w:rsidR="00B451C0">
        <w:t xml:space="preserve">, anche detti </w:t>
      </w:r>
      <w:r w:rsidR="00B451C0">
        <w:rPr>
          <w:i/>
          <w:iCs/>
        </w:rPr>
        <w:t xml:space="preserve">camere </w:t>
      </w:r>
      <w:proofErr w:type="spellStart"/>
      <w:r w:rsidR="00B451C0">
        <w:rPr>
          <w:i/>
          <w:iCs/>
        </w:rPr>
        <w:t>astrofotografiche</w:t>
      </w:r>
      <w:proofErr w:type="spellEnd"/>
      <w:r w:rsidR="00B451C0">
        <w:rPr>
          <w:i/>
          <w:iCs/>
        </w:rPr>
        <w:t xml:space="preserve"> CCD e CMOS</w:t>
      </w:r>
      <w:r w:rsidR="00B451C0">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A00FF8">
        <w:trPr>
          <w:cantSplit/>
          <w:trHeight w:val="1134"/>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77777777" w:rsidR="00A00FF8" w:rsidRDefault="00A00FF8" w:rsidP="00A00FF8">
            <w:pPr>
              <w:pStyle w:val="Didascalia"/>
              <w:rPr>
                <w:noProof/>
              </w:rPr>
            </w:pPr>
            <w:r>
              <w:t xml:space="preserve">Figura </w:t>
            </w:r>
            <w:r>
              <w:fldChar w:fldCharType="begin"/>
            </w:r>
            <w:r>
              <w:instrText xml:space="preserve"> SEQ Figura \* ARABIC </w:instrText>
            </w:r>
            <w:r>
              <w:fldChar w:fldCharType="separate"/>
            </w:r>
            <w:r>
              <w:rPr>
                <w:noProof/>
              </w:rPr>
              <w:t>1</w:t>
            </w:r>
            <w:r>
              <w:fldChar w:fldCharType="end"/>
            </w:r>
            <w:r>
              <w:t>:</w:t>
            </w:r>
            <w:r w:rsidRPr="009D25DD">
              <w:t xml:space="preserve"> Telescopio </w:t>
            </w:r>
            <w:proofErr w:type="spellStart"/>
            <w:r w:rsidRPr="009D25DD">
              <w:t>Celestron</w:t>
            </w:r>
            <w:proofErr w:type="spellEnd"/>
            <w:r w:rsidRPr="009D25DD">
              <w:t xml:space="preserve"> C14 </w:t>
            </w:r>
            <w:r w:rsidRPr="009D25DD">
              <w:rPr>
                <w:rFonts w:hint="eastAsia"/>
              </w:rPr>
              <w:t>–</w:t>
            </w:r>
            <w:r w:rsidRPr="009D25DD">
              <w:t xml:space="preserve"> Osservatorio Astronomico G.V. Schiaparelli </w:t>
            </w:r>
            <w:r w:rsidRPr="009D25DD">
              <w:rPr>
                <w:rFonts w:hint="eastAsia"/>
              </w:rPr>
              <w:t>–</w:t>
            </w:r>
            <w:r w:rsidRPr="009D25DD">
              <w:t xml:space="preserve"> Campo dei fiori - Varese</w:t>
            </w:r>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00935A11" w:rsidR="00BE1FC8" w:rsidRDefault="00A00FF8" w:rsidP="00A00FF8">
      <w:pPr>
        <w:pStyle w:val="Corpotesto"/>
      </w:pPr>
      <w:r>
        <w:t xml:space="preserve">La collaborazione con l’Osservatorio Astronomico G.V. Schiaparelli ha permesso di osservare il loro setup di astrofotografia amatoriale, il quale </w:t>
      </w:r>
      <w:r w:rsidR="00C743EA">
        <w:t xml:space="preserve">si </w:t>
      </w:r>
      <w:r>
        <w:t>presenta con</w:t>
      </w:r>
      <w:r w:rsidR="00C743EA">
        <w:t xml:space="preserve"> </w:t>
      </w:r>
      <w:r w:rsidR="00BE1FC8">
        <w:t xml:space="preserve">un’impostazione leggermente differente da quella </w:t>
      </w:r>
      <w:r w:rsidR="00C743EA">
        <w:t>descritta precedentemente</w:t>
      </w:r>
      <w:r>
        <w:t>:</w:t>
      </w:r>
    </w:p>
    <w:p w14:paraId="34A8BC74" w14:textId="7D5CA26B" w:rsidR="00A00FF8" w:rsidRDefault="00A00FF8" w:rsidP="00A00FF8">
      <w:pPr>
        <w:pStyle w:val="Corpotesto"/>
        <w:numPr>
          <w:ilvl w:val="0"/>
          <w:numId w:val="48"/>
        </w:numPr>
      </w:pPr>
      <w:r>
        <w:t xml:space="preserve">Telescopio </w:t>
      </w:r>
      <w:proofErr w:type="spellStart"/>
      <w:r>
        <w:t>Celestron</w:t>
      </w:r>
      <w:proofErr w:type="spellEnd"/>
      <w:r>
        <w:t xml:space="preserve"> C14 con correttore di coma</w:t>
      </w:r>
    </w:p>
    <w:p w14:paraId="53B851AF" w14:textId="54A3A422" w:rsidR="00A00FF8" w:rsidRDefault="00A00FF8" w:rsidP="00A00FF8">
      <w:pPr>
        <w:pStyle w:val="Corpotesto"/>
        <w:numPr>
          <w:ilvl w:val="0"/>
          <w:numId w:val="48"/>
        </w:numPr>
      </w:pPr>
      <w:proofErr w:type="spellStart"/>
      <w:r>
        <w:t>Focheggiatore</w:t>
      </w:r>
      <w:proofErr w:type="spellEnd"/>
    </w:p>
    <w:p w14:paraId="3C7387B2" w14:textId="751AB635" w:rsidR="00A00FF8" w:rsidRDefault="00A00FF8" w:rsidP="00A00FF8">
      <w:pPr>
        <w:pStyle w:val="Corpotesto"/>
        <w:numPr>
          <w:ilvl w:val="0"/>
          <w:numId w:val="48"/>
        </w:numPr>
      </w:pPr>
      <w:r>
        <w:t>Scatola dei filtri</w:t>
      </w:r>
    </w:p>
    <w:p w14:paraId="02D6A1AB" w14:textId="72C335F9" w:rsidR="00A00FF8" w:rsidRDefault="00A00FF8" w:rsidP="00A00FF8">
      <w:pPr>
        <w:pStyle w:val="Corpotesto"/>
        <w:numPr>
          <w:ilvl w:val="0"/>
          <w:numId w:val="48"/>
        </w:numPr>
      </w:pPr>
      <w:r>
        <w:t xml:space="preserve">Sensore </w:t>
      </w:r>
      <w:proofErr w:type="spellStart"/>
      <w:r>
        <w:t>astrofotografico</w:t>
      </w:r>
      <w:proofErr w:type="spellEnd"/>
      <w:r>
        <w:t xml:space="preserve"> CCD monocromatic</w:t>
      </w:r>
      <w:r w:rsidR="00D019E3">
        <w:t>o</w:t>
      </w:r>
    </w:p>
    <w:p w14:paraId="0B60DF8B" w14:textId="77777777" w:rsidR="00BE1FC8" w:rsidRPr="003C69F5" w:rsidRDefault="00BE1FC8" w:rsidP="003C69F5">
      <w:pPr>
        <w:pStyle w:val="Corpotesto"/>
      </w:pPr>
    </w:p>
    <w:p w14:paraId="01C983E9" w14:textId="4AEABC30" w:rsidR="00AD3953" w:rsidRPr="00D019E3" w:rsidRDefault="00A00FF8" w:rsidP="00A00FF8">
      <w:pPr>
        <w:pStyle w:val="primoparagrafo"/>
      </w:pPr>
      <w:r>
        <w:t xml:space="preserve">Il telescopio </w:t>
      </w:r>
      <w:proofErr w:type="spellStart"/>
      <w:r>
        <w:rPr>
          <w:b/>
          <w:bCs/>
        </w:rPr>
        <w:t>Celestron</w:t>
      </w:r>
      <w:proofErr w:type="spellEnd"/>
      <w:r>
        <w:rPr>
          <w:b/>
          <w:bCs/>
        </w:rPr>
        <w:t xml:space="preserve">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 come, ad esempio </w:t>
      </w:r>
      <w:proofErr w:type="gramStart"/>
      <w:r w:rsidR="00D019E3">
        <w:t>la coma</w:t>
      </w:r>
      <w:proofErr w:type="gramEnd"/>
      <w:r w:rsidR="00D019E3">
        <w:t>.</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proofErr w:type="spellStart"/>
      <w:r>
        <w:rPr>
          <w:b/>
          <w:bCs/>
        </w:rPr>
        <w:t>focheggiatore</w:t>
      </w:r>
      <w:proofErr w:type="spellEnd"/>
      <w:r>
        <w:rPr>
          <w:b/>
          <w:bCs/>
        </w:rPr>
        <w:t xml:space="preserve"> </w:t>
      </w:r>
      <w:r>
        <w:t xml:space="preserve">serve a facilitare la messa a fuoco dell’immagine. Può essere manuale o elettrico e automatico. È indispensabile al fine di mantenere sempre a fuoco l’immagine, in </w:t>
      </w:r>
      <w:r>
        <w:lastRenderedPageBreak/>
        <w:t>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7868281C" w:rsidR="00570743" w:rsidRDefault="00D019E3" w:rsidP="00D019E3">
      <w:pPr>
        <w:pStyle w:val="primoparagrafo"/>
      </w:pPr>
      <w:r>
        <w:t xml:space="preserve">La </w:t>
      </w:r>
      <w:r>
        <w:rPr>
          <w:b/>
          <w:bCs/>
        </w:rPr>
        <w:t>scatola dei filtri</w:t>
      </w:r>
      <w:r>
        <w:t xml:space="preserve">, inserita tra </w:t>
      </w:r>
      <w:r w:rsidR="00570743">
        <w:t>il sensore CCD</w:t>
      </w:r>
      <w:r>
        <w:t xml:space="preserve"> e il </w:t>
      </w:r>
      <w:proofErr w:type="spellStart"/>
      <w:r>
        <w:t>focheggiatore</w:t>
      </w:r>
      <w:proofErr w:type="spellEnd"/>
      <w:r>
        <w:t>, permette l’applicazione</w:t>
      </w:r>
      <w:r w:rsidR="00570743">
        <w:t xml:space="preserve"> automatica</w:t>
      </w:r>
      <w:r>
        <w:t xml:space="preserve"> di filtri</w:t>
      </w:r>
      <w:r w:rsidR="00570743">
        <w:t xml:space="preserve"> ottici</w:t>
      </w:r>
      <w:r>
        <w:t xml:space="preserve"> </w:t>
      </w:r>
      <w:r w:rsidR="00570743">
        <w:t>quali:</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1A0D0C65" w14:textId="3B19EA1C" w:rsidR="00570743" w:rsidRPr="00570743" w:rsidRDefault="00097AAA" w:rsidP="00570743">
      <w:pPr>
        <w:pStyle w:val="Corpotesto"/>
      </w:pPr>
      <w:r w:rsidRPr="00097AAA">
        <w:rPr>
          <w:color w:val="EE0000"/>
        </w:rPr>
        <w:t>[Per il sensore CCD e la montatura motorizzata riascolta le registrazioni]</w:t>
      </w:r>
    </w:p>
    <w:p w14:paraId="7A5CC073" w14:textId="005DA0B5" w:rsidR="0026487F" w:rsidRDefault="0026487F" w:rsidP="007F6AC5">
      <w:pPr>
        <w:pStyle w:val="Titolo2"/>
      </w:pPr>
      <w:bookmarkStart w:id="6" w:name="_Toc205146306"/>
      <w:r>
        <w:t>Modalità di acquisizione</w:t>
      </w:r>
      <w:bookmarkEnd w:id="6"/>
    </w:p>
    <w:p w14:paraId="580CA785" w14:textId="664B97EA" w:rsidR="00722326" w:rsidRDefault="00722326" w:rsidP="00722326">
      <w:pPr>
        <w:pStyle w:val="Titolo3"/>
      </w:pPr>
      <w:bookmarkStart w:id="7" w:name="_Toc205146307"/>
      <w:r>
        <w:t>Condizioni</w:t>
      </w:r>
      <w:r w:rsidR="00AF036A">
        <w:t xml:space="preserve"> </w:t>
      </w:r>
      <w:r>
        <w:t>ambientali</w:t>
      </w:r>
      <w:r w:rsidR="00801698">
        <w:t xml:space="preserve"> e limiti dell’attrezzatura</w:t>
      </w:r>
      <w:bookmarkEnd w:id="7"/>
    </w:p>
    <w:p w14:paraId="4F081770" w14:textId="0477F1C4" w:rsidR="00801698" w:rsidRDefault="00801698" w:rsidP="00801698">
      <w:pPr>
        <w:pStyle w:val="Titolo4"/>
      </w:pPr>
      <w:r>
        <w:t>Coma</w:t>
      </w:r>
    </w:p>
    <w:p w14:paraId="3091ADD1" w14:textId="77777777" w:rsidR="00BE1FC8" w:rsidRDefault="00BE1FC8" w:rsidP="00BE1FC8">
      <w:pPr>
        <w:pStyle w:val="NormaleWeb"/>
        <w:shd w:val="clear" w:color="auto" w:fill="FFFFFF"/>
        <w:spacing w:before="120" w:beforeAutospacing="0" w:after="120" w:afterAutospacing="0"/>
        <w:jc w:val="both"/>
      </w:pPr>
      <w:hyperlink r:id="rId16" w:history="1">
        <w:r w:rsidRPr="00783027">
          <w:rPr>
            <w:rStyle w:val="Collegamentoipertestuale"/>
            <w:rFonts w:ascii="Bookman Old Style" w:hAnsi="Bookman Old Style" w:cstheme="minorHAnsi"/>
            <w:sz w:val="24"/>
            <w:szCs w:val="24"/>
          </w:rPr>
          <w:t>https://www.fotografareindigitale.com/cose-la-coma/23900</w:t>
        </w:r>
      </w:hyperlink>
    </w:p>
    <w:p w14:paraId="390FDCAD" w14:textId="77777777" w:rsidR="00BE1FC8" w:rsidRPr="00BE1FC8" w:rsidRDefault="00BE1FC8" w:rsidP="00BE1FC8">
      <w:pPr>
        <w:pStyle w:val="primoparagrafo"/>
      </w:pPr>
    </w:p>
    <w:p w14:paraId="4CCC4779" w14:textId="5025DFEF" w:rsidR="00722326" w:rsidRDefault="00722326" w:rsidP="00722326">
      <w:pPr>
        <w:pStyle w:val="Titolo3"/>
      </w:pPr>
      <w:bookmarkStart w:id="8" w:name="_Toc205146308"/>
      <w:r>
        <w:t>Riprese multiple</w:t>
      </w:r>
      <w:bookmarkEnd w:id="8"/>
    </w:p>
    <w:p w14:paraId="0C4BE10D" w14:textId="06D24C78" w:rsidR="00722326" w:rsidRPr="00722326" w:rsidRDefault="00722326" w:rsidP="00722326">
      <w:pPr>
        <w:pStyle w:val="Titolo3"/>
      </w:pPr>
      <w:bookmarkStart w:id="9" w:name="_Toc205146309"/>
      <w:r>
        <w:t>Sistemi di inseguimento</w:t>
      </w:r>
      <w:bookmarkEnd w:id="9"/>
    </w:p>
    <w:p w14:paraId="612193FC" w14:textId="5C3F102F" w:rsidR="007F6AC5" w:rsidRDefault="007F6AC5" w:rsidP="007F6AC5">
      <w:pPr>
        <w:pStyle w:val="Titolo2"/>
      </w:pPr>
      <w:bookmarkStart w:id="10" w:name="_Toc205146310"/>
      <w:r>
        <w:t>Processo di elaborazione delle immagini</w:t>
      </w:r>
      <w:bookmarkEnd w:id="10"/>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1" w:name="_Toc205146311"/>
      <w:r>
        <w:lastRenderedPageBreak/>
        <w:t xml:space="preserve">Fase 1: </w:t>
      </w:r>
      <w:r w:rsidR="00801698">
        <w:t>acquisizione dal</w:t>
      </w:r>
      <w:r>
        <w:t xml:space="preserve"> telescopio</w:t>
      </w:r>
      <w:bookmarkEnd w:id="11"/>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2" w:name="_Toc205146312"/>
      <w:r>
        <w:t xml:space="preserve">Fase 2: </w:t>
      </w:r>
      <w:r w:rsidR="00801698">
        <w:t>correzione dei difetti</w:t>
      </w:r>
      <w:bookmarkEnd w:id="12"/>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3" w:name="_Toc205146313"/>
      <w:r>
        <w:t>Fase 3: i colori</w:t>
      </w:r>
      <w:bookmarkEnd w:id="13"/>
    </w:p>
    <w:p w14:paraId="174524F4" w14:textId="56B961DA" w:rsidR="007F6AC5" w:rsidRDefault="007F6AC5" w:rsidP="007F6AC5">
      <w:pPr>
        <w:pStyle w:val="Titolo3"/>
      </w:pPr>
      <w:bookmarkStart w:id="14" w:name="_Toc205146314"/>
      <w:r>
        <w:t xml:space="preserve">Immagine </w:t>
      </w:r>
      <w:r w:rsidR="00801698">
        <w:t>elaborata</w:t>
      </w:r>
      <w:bookmarkEnd w:id="14"/>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5" w:name="_Toc205146315"/>
      <w:r>
        <w:t>machine learning</w:t>
      </w:r>
      <w:bookmarkEnd w:id="15"/>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17"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16" w:name="_Toc205146316"/>
      <w:r w:rsidRPr="0026487F">
        <w:t>Introduzione al Machine Learning</w:t>
      </w:r>
      <w:bookmarkEnd w:id="16"/>
    </w:p>
    <w:p w14:paraId="77E10D9B" w14:textId="7E47ADE6" w:rsidR="0026487F" w:rsidRPr="0026487F" w:rsidRDefault="0026487F" w:rsidP="0026487F">
      <w:pPr>
        <w:pStyle w:val="Titolo2"/>
      </w:pPr>
      <w:bookmarkStart w:id="17" w:name="_Toc205146317"/>
      <w:r w:rsidRPr="0026487F">
        <w:t>Dal Machine Learning al Deep Learning</w:t>
      </w:r>
      <w:bookmarkEnd w:id="17"/>
    </w:p>
    <w:p w14:paraId="783EB11B" w14:textId="765E646C" w:rsidR="0026487F" w:rsidRDefault="0026487F" w:rsidP="0026487F">
      <w:pPr>
        <w:pStyle w:val="Titolo2"/>
      </w:pPr>
      <w:bookmarkStart w:id="18" w:name="_Toc205146318"/>
      <w:r w:rsidRPr="0026487F">
        <w:t>Architetture principali per l’elaborazione di immagini</w:t>
      </w:r>
      <w:bookmarkEnd w:id="18"/>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19" w:name="_Toc205146319"/>
      <w:r w:rsidRPr="0026487F">
        <w:t>Convolutional Neural Networks (CNN)</w:t>
      </w:r>
      <w:bookmarkEnd w:id="19"/>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0" w:name="_Toc205146320"/>
      <w:r w:rsidRPr="0026487F">
        <w:lastRenderedPageBreak/>
        <w:t>Applicazioni del Deep Learning in astronomia</w:t>
      </w:r>
      <w:bookmarkEnd w:id="20"/>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18"/>
          <w:headerReference w:type="default" r:id="rId19"/>
          <w:footerReference w:type="first" r:id="rId20"/>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1" w:name="_Toc161635538"/>
      <w:r>
        <w:lastRenderedPageBreak/>
        <w:br/>
      </w:r>
      <w:bookmarkStart w:id="22" w:name="_Toc205146321"/>
      <w:r w:rsidR="008A1168">
        <w:t>SUPER RESOLUTION</w:t>
      </w:r>
      <w:bookmarkEnd w:id="22"/>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3" w:name="_Toc205146322"/>
      <w:r w:rsidRPr="0026487F">
        <w:t>Cos’è la Super Resolution</w:t>
      </w:r>
      <w:bookmarkEnd w:id="23"/>
    </w:p>
    <w:p w14:paraId="252B7565" w14:textId="0F4361CF" w:rsidR="0026487F" w:rsidRDefault="0026487F" w:rsidP="0026487F">
      <w:pPr>
        <w:pStyle w:val="Titolo2"/>
      </w:pPr>
      <w:bookmarkStart w:id="24" w:name="_Toc205146323"/>
      <w:r w:rsidRPr="0026487F">
        <w:t>Tecniche tradizionali vs approcci basati su Deep Learning</w:t>
      </w:r>
      <w:bookmarkEnd w:id="24"/>
    </w:p>
    <w:p w14:paraId="106F3DFF" w14:textId="464736BB" w:rsidR="0026487F" w:rsidRDefault="0026487F" w:rsidP="0026487F">
      <w:pPr>
        <w:pStyle w:val="Titolo2"/>
      </w:pPr>
      <w:bookmarkStart w:id="25" w:name="_Toc205146324"/>
      <w:r w:rsidRPr="0026487F">
        <w:t xml:space="preserve">Modelli di Super Resolution: </w:t>
      </w:r>
      <w:r w:rsidR="00937857">
        <w:t>SRCNN, E</w:t>
      </w:r>
      <w:r w:rsidRPr="0026487F">
        <w:t xml:space="preserve">SRGAN, </w:t>
      </w:r>
      <w:r w:rsidRPr="0026487F">
        <w:lastRenderedPageBreak/>
        <w:t>EDSR, altri esempi</w:t>
      </w:r>
      <w:bookmarkEnd w:id="25"/>
    </w:p>
    <w:p w14:paraId="2B07649C" w14:textId="77777777" w:rsidR="0026487F" w:rsidRDefault="0026487F" w:rsidP="0026487F">
      <w:pPr>
        <w:pStyle w:val="Titolo2"/>
      </w:pPr>
      <w:bookmarkStart w:id="26" w:name="_Toc205146325"/>
      <w:r w:rsidRPr="0026487F">
        <w:t>Caso sperimentale</w:t>
      </w:r>
      <w:bookmarkEnd w:id="26"/>
    </w:p>
    <w:p w14:paraId="3403261F" w14:textId="2B9FC2F8" w:rsidR="0026487F" w:rsidRPr="0026487F" w:rsidRDefault="0026487F" w:rsidP="0026487F">
      <w:pPr>
        <w:pStyle w:val="Titolo3"/>
        <w:numPr>
          <w:ilvl w:val="0"/>
          <w:numId w:val="0"/>
        </w:numPr>
        <w:ind w:left="-624"/>
      </w:pPr>
      <w:bookmarkStart w:id="27" w:name="_Toc205146326"/>
      <w:r w:rsidRPr="0026487F">
        <w:t>3.4.1 Descrizione del dataset</w:t>
      </w:r>
      <w:bookmarkEnd w:id="27"/>
    </w:p>
    <w:p w14:paraId="31548FD3" w14:textId="77777777" w:rsidR="0026487F" w:rsidRPr="0026487F" w:rsidRDefault="0026487F" w:rsidP="0026487F">
      <w:pPr>
        <w:pStyle w:val="Titolo3"/>
        <w:numPr>
          <w:ilvl w:val="0"/>
          <w:numId w:val="0"/>
        </w:numPr>
        <w:ind w:left="-624"/>
      </w:pPr>
      <w:bookmarkStart w:id="28" w:name="_Toc205146327"/>
      <w:r w:rsidRPr="0026487F">
        <w:rPr>
          <w:sz w:val="32"/>
        </w:rPr>
        <w:t>3</w:t>
      </w:r>
      <w:r w:rsidRPr="0026487F">
        <w:t>.4.2 Preprocessing delle immagini astronomiche</w:t>
      </w:r>
      <w:bookmarkEnd w:id="28"/>
    </w:p>
    <w:p w14:paraId="141E5910" w14:textId="77777777" w:rsidR="0026487F" w:rsidRPr="0026487F" w:rsidRDefault="0026487F" w:rsidP="0026487F">
      <w:pPr>
        <w:pStyle w:val="Titolo3"/>
        <w:numPr>
          <w:ilvl w:val="0"/>
          <w:numId w:val="0"/>
        </w:numPr>
        <w:ind w:left="-624"/>
      </w:pPr>
      <w:bookmarkStart w:id="29" w:name="_Toc205146328"/>
      <w:r w:rsidRPr="0026487F">
        <w:t>3.4.3 Addestramento del modello</w:t>
      </w:r>
      <w:bookmarkEnd w:id="29"/>
    </w:p>
    <w:p w14:paraId="6B4B7242" w14:textId="77777777" w:rsidR="0026487F" w:rsidRPr="0026487F" w:rsidRDefault="0026487F" w:rsidP="0026487F">
      <w:pPr>
        <w:pStyle w:val="Titolo3"/>
        <w:numPr>
          <w:ilvl w:val="0"/>
          <w:numId w:val="0"/>
        </w:numPr>
        <w:ind w:left="-624"/>
      </w:pPr>
      <w:bookmarkStart w:id="30" w:name="_Toc205146329"/>
      <w:r w:rsidRPr="0026487F">
        <w:t>3.4.4 Valutazione dei risultati</w:t>
      </w:r>
      <w:bookmarkEnd w:id="30"/>
    </w:p>
    <w:p w14:paraId="68F5D4A2" w14:textId="77777777" w:rsidR="0026487F" w:rsidRDefault="0026487F" w:rsidP="0026487F">
      <w:pPr>
        <w:pStyle w:val="Titolo3"/>
        <w:numPr>
          <w:ilvl w:val="0"/>
          <w:numId w:val="0"/>
        </w:numPr>
        <w:ind w:left="-624"/>
      </w:pPr>
      <w:bookmarkStart w:id="31" w:name="_Toc205146330"/>
      <w:r w:rsidRPr="0026487F">
        <w:t>3.4.5 Confronto con immagini non elaborate</w:t>
      </w:r>
      <w:bookmarkEnd w:id="31"/>
    </w:p>
    <w:p w14:paraId="486B37B3" w14:textId="48D3306E" w:rsidR="0026487F" w:rsidRPr="0026487F" w:rsidRDefault="0026487F" w:rsidP="0026487F">
      <w:pPr>
        <w:pStyle w:val="Titolo3"/>
        <w:numPr>
          <w:ilvl w:val="0"/>
          <w:numId w:val="0"/>
        </w:numPr>
        <w:ind w:left="-624"/>
      </w:pPr>
      <w:bookmarkStart w:id="32" w:name="_Toc205146331"/>
      <w:r w:rsidRPr="0026487F">
        <w:rPr>
          <w:sz w:val="32"/>
        </w:rPr>
        <w:t>3.5 Limiti e possibili sviluppi</w:t>
      </w:r>
      <w:bookmarkEnd w:id="32"/>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3" w:name="_Toc205146332"/>
      <w:r>
        <w:lastRenderedPageBreak/>
        <w:t>Conclusioni</w:t>
      </w:r>
      <w:bookmarkEnd w:id="33"/>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4" w:name="_Toc205146333"/>
      <w:r w:rsidRPr="00D525CA">
        <w:lastRenderedPageBreak/>
        <w:t>Rif</w:t>
      </w:r>
      <w:r w:rsidR="0015698D">
        <w:t>e</w:t>
      </w:r>
      <w:r w:rsidRPr="00D525CA">
        <w:t>rimenti bibliografici</w:t>
      </w:r>
      <w:bookmarkEnd w:id="21"/>
      <w:r w:rsidR="003F1459">
        <w:t xml:space="preserve"> e sitografici</w:t>
      </w:r>
      <w:bookmarkEnd w:id="34"/>
    </w:p>
    <w:sectPr w:rsidR="0015698D" w:rsidRPr="0015698D" w:rsidSect="008A5152">
      <w:headerReference w:type="even" r:id="rId21"/>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5DAA" w14:textId="77777777" w:rsidR="00820035" w:rsidRDefault="00820035">
      <w:r>
        <w:separator/>
      </w:r>
    </w:p>
  </w:endnote>
  <w:endnote w:type="continuationSeparator" w:id="0">
    <w:p w14:paraId="7B0CE92E" w14:textId="77777777" w:rsidR="00820035" w:rsidRDefault="00820035">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The Future of Astronomy,</w:t>
      </w:r>
      <w:r>
        <w:t xml:space="preserve"> Popular Science Monthly,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Pr="00097AAA" w:rsidRDefault="00097AAA">
      <w:pPr>
        <w:pStyle w:val="Testonotadichiusura"/>
        <w:rPr>
          <w:i/>
          <w:iCs/>
        </w:rPr>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7AA0050E" w14:textId="77777777" w:rsidR="00097AAA" w:rsidRDefault="00097AAA">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0AA9" w14:textId="77777777" w:rsidR="00820035" w:rsidRDefault="00820035">
      <w:r>
        <w:separator/>
      </w:r>
    </w:p>
  </w:footnote>
  <w:footnote w:type="continuationSeparator" w:id="0">
    <w:p w14:paraId="35725210" w14:textId="77777777" w:rsidR="00820035" w:rsidRDefault="00820035">
      <w:r>
        <w:continuationSeparator/>
      </w:r>
    </w:p>
  </w:footnote>
  <w:footnote w:id="1">
    <w:p w14:paraId="3A6EA84E" w14:textId="10AA2AF3" w:rsidR="00E93121" w:rsidRPr="003C69F5" w:rsidRDefault="00E93121">
      <w:pPr>
        <w:pStyle w:val="Testonotaapidipagina"/>
        <w:rPr>
          <w:sz w:val="14"/>
          <w:szCs w:val="14"/>
        </w:rPr>
      </w:pPr>
      <w:r w:rsidRPr="003C69F5">
        <w:rPr>
          <w:rStyle w:val="Rimandonotaapidipagina"/>
          <w:sz w:val="14"/>
          <w:szCs w:val="14"/>
        </w:rPr>
        <w:footnoteRef/>
      </w:r>
      <w:r w:rsidRPr="003C69F5">
        <w:rPr>
          <w:sz w:val="14"/>
          <w:szCs w:val="14"/>
        </w:rPr>
        <w:t xml:space="preserve"> </w:t>
      </w:r>
      <w:r w:rsidR="00874231" w:rsidRPr="00874231">
        <w:rPr>
          <w:sz w:val="14"/>
          <w:szCs w:val="14"/>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3C69F5">
        <w:rPr>
          <w:rStyle w:val="Rimandonotaapidipagina"/>
          <w:sz w:val="14"/>
          <w:szCs w:val="14"/>
        </w:rPr>
        <w:footnoteRef/>
      </w:r>
      <w:r w:rsidRPr="003C69F5">
        <w:rPr>
          <w:sz w:val="14"/>
          <w:szCs w:val="14"/>
        </w:rPr>
        <w:t xml:space="preserve"> </w:t>
      </w:r>
      <w:r w:rsidR="00874231" w:rsidRPr="00874231">
        <w:rPr>
          <w:sz w:val="14"/>
          <w:szCs w:val="14"/>
        </w:rPr>
        <w:t>il rapporto tra lunghezza focale del telescopio (F) ed il suo diametro (D).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27F51"/>
    <w:rsid w:val="00032428"/>
    <w:rsid w:val="00041DFA"/>
    <w:rsid w:val="00042DDD"/>
    <w:rsid w:val="00054A8F"/>
    <w:rsid w:val="000635C0"/>
    <w:rsid w:val="00071472"/>
    <w:rsid w:val="00090EB7"/>
    <w:rsid w:val="0009431B"/>
    <w:rsid w:val="00097AAA"/>
    <w:rsid w:val="000A52EC"/>
    <w:rsid w:val="000A7642"/>
    <w:rsid w:val="000C73A5"/>
    <w:rsid w:val="001052EF"/>
    <w:rsid w:val="001078BD"/>
    <w:rsid w:val="0011215E"/>
    <w:rsid w:val="00116FEE"/>
    <w:rsid w:val="00120A2C"/>
    <w:rsid w:val="00125342"/>
    <w:rsid w:val="00125AE5"/>
    <w:rsid w:val="00133779"/>
    <w:rsid w:val="00134872"/>
    <w:rsid w:val="001426AA"/>
    <w:rsid w:val="00145E67"/>
    <w:rsid w:val="0015677C"/>
    <w:rsid w:val="0015698D"/>
    <w:rsid w:val="00165675"/>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340F6"/>
    <w:rsid w:val="002361C9"/>
    <w:rsid w:val="0023700B"/>
    <w:rsid w:val="002430E6"/>
    <w:rsid w:val="00243241"/>
    <w:rsid w:val="0024514E"/>
    <w:rsid w:val="0024741B"/>
    <w:rsid w:val="002501CE"/>
    <w:rsid w:val="002525A3"/>
    <w:rsid w:val="00252D65"/>
    <w:rsid w:val="0025570E"/>
    <w:rsid w:val="0026383D"/>
    <w:rsid w:val="0026487F"/>
    <w:rsid w:val="00276968"/>
    <w:rsid w:val="0028342C"/>
    <w:rsid w:val="00283925"/>
    <w:rsid w:val="002929F6"/>
    <w:rsid w:val="002940EF"/>
    <w:rsid w:val="002A64E4"/>
    <w:rsid w:val="002B560C"/>
    <w:rsid w:val="002B5966"/>
    <w:rsid w:val="002C1B72"/>
    <w:rsid w:val="003023FA"/>
    <w:rsid w:val="00304B44"/>
    <w:rsid w:val="00316D9B"/>
    <w:rsid w:val="0032503B"/>
    <w:rsid w:val="00342332"/>
    <w:rsid w:val="0034283B"/>
    <w:rsid w:val="0035359B"/>
    <w:rsid w:val="00357109"/>
    <w:rsid w:val="00357283"/>
    <w:rsid w:val="0036017C"/>
    <w:rsid w:val="00360943"/>
    <w:rsid w:val="00383C3C"/>
    <w:rsid w:val="00384028"/>
    <w:rsid w:val="00387515"/>
    <w:rsid w:val="00391864"/>
    <w:rsid w:val="003A1EAE"/>
    <w:rsid w:val="003B6092"/>
    <w:rsid w:val="003B6EB8"/>
    <w:rsid w:val="003C26C7"/>
    <w:rsid w:val="003C69F5"/>
    <w:rsid w:val="003D051E"/>
    <w:rsid w:val="003E1457"/>
    <w:rsid w:val="003E2611"/>
    <w:rsid w:val="003F1459"/>
    <w:rsid w:val="00401B8B"/>
    <w:rsid w:val="00405676"/>
    <w:rsid w:val="00405FF5"/>
    <w:rsid w:val="004065FF"/>
    <w:rsid w:val="0040689A"/>
    <w:rsid w:val="00423CB3"/>
    <w:rsid w:val="00446953"/>
    <w:rsid w:val="004569F0"/>
    <w:rsid w:val="00462864"/>
    <w:rsid w:val="00465A89"/>
    <w:rsid w:val="0047058D"/>
    <w:rsid w:val="0047541A"/>
    <w:rsid w:val="00475C3E"/>
    <w:rsid w:val="004854EF"/>
    <w:rsid w:val="0049091B"/>
    <w:rsid w:val="00490F40"/>
    <w:rsid w:val="00497971"/>
    <w:rsid w:val="00497B43"/>
    <w:rsid w:val="004A2A1E"/>
    <w:rsid w:val="004A60EE"/>
    <w:rsid w:val="004B2023"/>
    <w:rsid w:val="004B7D4E"/>
    <w:rsid w:val="004D5E5C"/>
    <w:rsid w:val="004D6C3E"/>
    <w:rsid w:val="004F2AAB"/>
    <w:rsid w:val="005030A4"/>
    <w:rsid w:val="0051398B"/>
    <w:rsid w:val="00515F0B"/>
    <w:rsid w:val="00516693"/>
    <w:rsid w:val="00520A4E"/>
    <w:rsid w:val="0052325F"/>
    <w:rsid w:val="005376CB"/>
    <w:rsid w:val="0053794A"/>
    <w:rsid w:val="00537C5F"/>
    <w:rsid w:val="00543BEE"/>
    <w:rsid w:val="00556567"/>
    <w:rsid w:val="00566A82"/>
    <w:rsid w:val="00570743"/>
    <w:rsid w:val="005956F4"/>
    <w:rsid w:val="005A4DC5"/>
    <w:rsid w:val="005B07E2"/>
    <w:rsid w:val="005B5786"/>
    <w:rsid w:val="005B6EA7"/>
    <w:rsid w:val="005C426C"/>
    <w:rsid w:val="005F23A0"/>
    <w:rsid w:val="00620C00"/>
    <w:rsid w:val="00626C30"/>
    <w:rsid w:val="00630B66"/>
    <w:rsid w:val="0063594A"/>
    <w:rsid w:val="006634C3"/>
    <w:rsid w:val="00663F9C"/>
    <w:rsid w:val="006672F4"/>
    <w:rsid w:val="00670C59"/>
    <w:rsid w:val="006874FD"/>
    <w:rsid w:val="0069618B"/>
    <w:rsid w:val="00697C9B"/>
    <w:rsid w:val="006A4B24"/>
    <w:rsid w:val="006B0E3D"/>
    <w:rsid w:val="006B1397"/>
    <w:rsid w:val="006C1274"/>
    <w:rsid w:val="006C246C"/>
    <w:rsid w:val="006D236B"/>
    <w:rsid w:val="006D4FF6"/>
    <w:rsid w:val="006D7EE0"/>
    <w:rsid w:val="006E5EDE"/>
    <w:rsid w:val="006F1E92"/>
    <w:rsid w:val="006F4673"/>
    <w:rsid w:val="006F5314"/>
    <w:rsid w:val="00700744"/>
    <w:rsid w:val="0071598B"/>
    <w:rsid w:val="00716F44"/>
    <w:rsid w:val="00722326"/>
    <w:rsid w:val="007224ED"/>
    <w:rsid w:val="007377F0"/>
    <w:rsid w:val="0074277C"/>
    <w:rsid w:val="00753BC1"/>
    <w:rsid w:val="00757AC6"/>
    <w:rsid w:val="00760C9D"/>
    <w:rsid w:val="0077189A"/>
    <w:rsid w:val="007744BD"/>
    <w:rsid w:val="00774F86"/>
    <w:rsid w:val="00793AC8"/>
    <w:rsid w:val="007A631D"/>
    <w:rsid w:val="007A645F"/>
    <w:rsid w:val="007C21A5"/>
    <w:rsid w:val="007C46FA"/>
    <w:rsid w:val="007D69D6"/>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5B41"/>
    <w:rsid w:val="00976D68"/>
    <w:rsid w:val="009803A9"/>
    <w:rsid w:val="00985CF7"/>
    <w:rsid w:val="009A037B"/>
    <w:rsid w:val="009A3D00"/>
    <w:rsid w:val="009A544C"/>
    <w:rsid w:val="009E43A8"/>
    <w:rsid w:val="009F3978"/>
    <w:rsid w:val="009F3EB8"/>
    <w:rsid w:val="009F517C"/>
    <w:rsid w:val="00A00FF8"/>
    <w:rsid w:val="00A03A16"/>
    <w:rsid w:val="00A47634"/>
    <w:rsid w:val="00A66A62"/>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55A4"/>
    <w:rsid w:val="00CC5EC3"/>
    <w:rsid w:val="00CD18EF"/>
    <w:rsid w:val="00CD4EC6"/>
    <w:rsid w:val="00CD7FA3"/>
    <w:rsid w:val="00CF1CE6"/>
    <w:rsid w:val="00D019E3"/>
    <w:rsid w:val="00D04ACF"/>
    <w:rsid w:val="00D15CF7"/>
    <w:rsid w:val="00D22210"/>
    <w:rsid w:val="00D23D41"/>
    <w:rsid w:val="00D33769"/>
    <w:rsid w:val="00D457F6"/>
    <w:rsid w:val="00D4723F"/>
    <w:rsid w:val="00D525CA"/>
    <w:rsid w:val="00D73328"/>
    <w:rsid w:val="00D91376"/>
    <w:rsid w:val="00D9339A"/>
    <w:rsid w:val="00D96710"/>
    <w:rsid w:val="00DB0387"/>
    <w:rsid w:val="00DB0710"/>
    <w:rsid w:val="00DD44B7"/>
    <w:rsid w:val="00DE1371"/>
    <w:rsid w:val="00DF10C8"/>
    <w:rsid w:val="00DF337D"/>
    <w:rsid w:val="00E030D8"/>
    <w:rsid w:val="00E124BE"/>
    <w:rsid w:val="00E2366A"/>
    <w:rsid w:val="00E256DF"/>
    <w:rsid w:val="00E47C15"/>
    <w:rsid w:val="00E539A4"/>
    <w:rsid w:val="00E65271"/>
    <w:rsid w:val="00E7433B"/>
    <w:rsid w:val="00E74BBD"/>
    <w:rsid w:val="00E77150"/>
    <w:rsid w:val="00E80234"/>
    <w:rsid w:val="00E8133A"/>
    <w:rsid w:val="00E81BC4"/>
    <w:rsid w:val="00E93121"/>
    <w:rsid w:val="00E96C65"/>
    <w:rsid w:val="00EB03E1"/>
    <w:rsid w:val="00EB6E58"/>
    <w:rsid w:val="00EC0B8E"/>
    <w:rsid w:val="00EC2111"/>
    <w:rsid w:val="00EC4407"/>
    <w:rsid w:val="00ED237E"/>
    <w:rsid w:val="00EE3465"/>
    <w:rsid w:val="00F100B4"/>
    <w:rsid w:val="00F122F4"/>
    <w:rsid w:val="00F13334"/>
    <w:rsid w:val="00F3551E"/>
    <w:rsid w:val="00F3672E"/>
    <w:rsid w:val="00F41323"/>
    <w:rsid w:val="00F43308"/>
    <w:rsid w:val="00F44390"/>
    <w:rsid w:val="00F50043"/>
    <w:rsid w:val="00F51F84"/>
    <w:rsid w:val="00F61EC9"/>
    <w:rsid w:val="00F826D1"/>
    <w:rsid w:val="00F830BD"/>
    <w:rsid w:val="00F87457"/>
    <w:rsid w:val="00F94100"/>
    <w:rsid w:val="00FA43E1"/>
    <w:rsid w:val="00FA64E2"/>
    <w:rsid w:val="00FC1B85"/>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1F1DBD4-2E41-4A93-BB96-C30CC67E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ibm.com/it-it/think/topics/machine-learning" TargetMode="External"/><Relationship Id="rId2" Type="http://schemas.openxmlformats.org/officeDocument/2006/relationships/numbering" Target="numbering.xml"/><Relationship Id="rId16" Type="http://schemas.openxmlformats.org/officeDocument/2006/relationships/hyperlink" Target="https://www.fotografareindigitale.com/cose-la-coma/23900"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catalogo.museogalileo.it/approfondimento/Focheggiatore.html"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4" Type="http://schemas.openxmlformats.org/officeDocument/2006/relationships/hyperlink" Target="https://lucafornaciarifotografia.com/2019/08/29/i-filtri-per-astrofotograf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344</TotalTime>
  <Pages>22</Pages>
  <Words>1511</Words>
  <Characters>11747</Characters>
  <Application>Microsoft Office Word</Application>
  <DocSecurity>0</DocSecurity>
  <Lines>97</Lines>
  <Paragraphs>26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13232</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14</cp:revision>
  <cp:lastPrinted>2007-03-15T07:58:00Z</cp:lastPrinted>
  <dcterms:created xsi:type="dcterms:W3CDTF">2025-07-03T14:52:00Z</dcterms:created>
  <dcterms:modified xsi:type="dcterms:W3CDTF">2025-08-03T21:35:00Z</dcterms:modified>
  <cp:category>template</cp:category>
</cp:coreProperties>
</file>
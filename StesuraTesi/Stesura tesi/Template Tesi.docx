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0D119" w14:textId="77777777" w:rsidR="009A3D00" w:rsidRDefault="009A3D00" w:rsidP="009A3D00">
      <w:pPr>
        <w:jc w:val="center"/>
        <w:rPr>
          <w:sz w:val="32"/>
        </w:rPr>
      </w:pPr>
      <w:bookmarkStart w:id="0" w:name="_Hlk45744485"/>
      <w:bookmarkEnd w:id="0"/>
    </w:p>
    <w:p w14:paraId="1462779D" w14:textId="77777777" w:rsidR="009A3D00" w:rsidRDefault="009A3D00" w:rsidP="009A3D00">
      <w:pPr>
        <w:jc w:val="center"/>
        <w:rPr>
          <w:sz w:val="32"/>
        </w:rPr>
      </w:pPr>
      <w:r>
        <w:rPr>
          <w:sz w:val="32"/>
        </w:rPr>
        <w:t>UNIVERSIT</w:t>
      </w:r>
      <w:r w:rsidRPr="00495977">
        <w:rPr>
          <w:sz w:val="32"/>
        </w:rPr>
        <w:t>À DEGLI STUDI DELL’INSUBRIA</w:t>
      </w:r>
    </w:p>
    <w:p w14:paraId="2093791C" w14:textId="77777777" w:rsidR="009A3D00" w:rsidRDefault="009A3D00" w:rsidP="009A3D00">
      <w:pPr>
        <w:jc w:val="center"/>
        <w:rPr>
          <w:sz w:val="32"/>
        </w:rPr>
      </w:pPr>
      <w:r>
        <w:rPr>
          <w:sz w:val="32"/>
        </w:rPr>
        <w:t>Dipartimento di Informatica</w:t>
      </w:r>
    </w:p>
    <w:p w14:paraId="5499EE0E" w14:textId="10AAF8EB" w:rsidR="009A3D00" w:rsidRDefault="004854EF" w:rsidP="009A3D00">
      <w:pPr>
        <w:spacing w:after="360"/>
        <w:jc w:val="center"/>
        <w:rPr>
          <w:sz w:val="32"/>
        </w:rPr>
      </w:pPr>
      <w:r>
        <w:rPr>
          <w:sz w:val="32"/>
        </w:rPr>
        <w:t>[Indirizzo]</w:t>
      </w:r>
    </w:p>
    <w:p w14:paraId="304E627B" w14:textId="77777777" w:rsidR="0074277C" w:rsidRPr="0074277C" w:rsidRDefault="0074277C" w:rsidP="009A3D00">
      <w:pPr>
        <w:spacing w:after="360"/>
        <w:jc w:val="center"/>
        <w:rPr>
          <w:sz w:val="2"/>
          <w:szCs w:val="2"/>
        </w:rPr>
      </w:pPr>
    </w:p>
    <w:p w14:paraId="4A24E8E4" w14:textId="77777777" w:rsidR="0074277C" w:rsidRDefault="009A3D00" w:rsidP="0074277C">
      <w:pPr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 wp14:anchorId="4166022F" wp14:editId="016E98C6">
            <wp:extent cx="1983788" cy="1983788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illo_base_2500x25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295" cy="19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555D" w14:textId="77777777" w:rsidR="0074277C" w:rsidRPr="0074277C" w:rsidRDefault="0074277C" w:rsidP="0074277C">
      <w:pPr>
        <w:jc w:val="center"/>
        <w:rPr>
          <w:sz w:val="28"/>
          <w:szCs w:val="18"/>
        </w:rPr>
      </w:pPr>
    </w:p>
    <w:p w14:paraId="05627ECC" w14:textId="65D38B8E" w:rsidR="003C26C7" w:rsidRDefault="004854EF">
      <w:pPr>
        <w:pStyle w:val="Titolo"/>
      </w:pPr>
      <w:bookmarkStart w:id="1" w:name="_Toc127885941"/>
      <w:r>
        <w:t>Titolo</w:t>
      </w:r>
      <w:bookmarkEnd w:id="1"/>
    </w:p>
    <w:p w14:paraId="2EA6F974" w14:textId="7E4F55B5" w:rsidR="00520A4E" w:rsidRPr="00520A4E" w:rsidRDefault="004854EF" w:rsidP="009F3978">
      <w:pPr>
        <w:spacing w:before="1320"/>
        <w:jc w:val="right"/>
        <w:rPr>
          <w:sz w:val="32"/>
        </w:rPr>
      </w:pPr>
      <w:r>
        <w:rPr>
          <w:sz w:val="32"/>
        </w:rPr>
        <w:t>[Matricola]</w:t>
      </w:r>
    </w:p>
    <w:p w14:paraId="56BCAA76" w14:textId="53361040" w:rsidR="003C26C7" w:rsidRDefault="004854EF" w:rsidP="00520A4E">
      <w:pPr>
        <w:jc w:val="right"/>
        <w:rPr>
          <w:sz w:val="32"/>
        </w:rPr>
      </w:pPr>
      <w:r>
        <w:rPr>
          <w:sz w:val="32"/>
        </w:rPr>
        <w:t>[Cognome Nome]</w:t>
      </w:r>
    </w:p>
    <w:p w14:paraId="1EE44A1C" w14:textId="51EB51D4" w:rsidR="00D15CF7" w:rsidRDefault="00520A4E" w:rsidP="009F3978">
      <w:pPr>
        <w:pStyle w:val="cellaverticale"/>
        <w:spacing w:before="1320"/>
        <w:rPr>
          <w:rFonts w:ascii="Georgia" w:hAnsi="Georgia" w:cs="Times New Roman"/>
          <w:sz w:val="32"/>
        </w:rPr>
      </w:pPr>
      <w:r w:rsidRPr="00520A4E">
        <w:rPr>
          <w:rFonts w:ascii="Georgia" w:hAnsi="Georgia" w:cs="Times New Roman"/>
          <w:sz w:val="32"/>
        </w:rPr>
        <w:t xml:space="preserve">Anno accademico </w:t>
      </w:r>
      <w:r w:rsidR="004854EF">
        <w:rPr>
          <w:rFonts w:ascii="Georgia" w:hAnsi="Georgia" w:cs="Times New Roman"/>
          <w:sz w:val="32"/>
        </w:rPr>
        <w:t>…</w:t>
      </w:r>
      <w:r w:rsidRPr="00520A4E">
        <w:rPr>
          <w:rFonts w:ascii="Georgia" w:hAnsi="Georgia" w:cs="Times New Roman"/>
          <w:sz w:val="32"/>
        </w:rPr>
        <w:t>/</w:t>
      </w:r>
      <w:r w:rsidR="004854EF">
        <w:rPr>
          <w:rFonts w:ascii="Georgia" w:hAnsi="Georgia" w:cs="Times New Roman"/>
          <w:sz w:val="32"/>
        </w:rPr>
        <w:t>…</w:t>
      </w:r>
    </w:p>
    <w:p w14:paraId="36FBD476" w14:textId="77777777" w:rsidR="00D15CF7" w:rsidRPr="00D15CF7" w:rsidRDefault="00D15CF7" w:rsidP="00D15CF7">
      <w:pPr>
        <w:sectPr w:rsidR="00D15CF7" w:rsidRPr="00D15CF7" w:rsidSect="005B6EA7">
          <w:footerReference w:type="even" r:id="rId9"/>
          <w:footerReference w:type="first" r:id="rId10"/>
          <w:type w:val="continuous"/>
          <w:pgSz w:w="11906" w:h="16838" w:code="9"/>
          <w:pgMar w:top="1985" w:right="1701" w:bottom="1985" w:left="1644" w:header="851" w:footer="851" w:gutter="340"/>
          <w:pgNumType w:fmt="upperRoman" w:start="1"/>
          <w:cols w:space="720"/>
        </w:sectPr>
      </w:pPr>
    </w:p>
    <w:p w14:paraId="761286DC" w14:textId="77777777" w:rsidR="003C26C7" w:rsidRDefault="003C26C7" w:rsidP="00EB03E1">
      <w:pPr>
        <w:pStyle w:val="titoloindice"/>
      </w:pPr>
      <w:bookmarkStart w:id="2" w:name="_Toc127885942"/>
      <w:r>
        <w:lastRenderedPageBreak/>
        <w:t>Indice</w:t>
      </w:r>
      <w:r w:rsidR="00D15CF7">
        <w:t xml:space="preserve"> dei contenuti</w:t>
      </w:r>
      <w:bookmarkEnd w:id="2"/>
    </w:p>
    <w:p w14:paraId="264A5C0B" w14:textId="745633A1" w:rsidR="004854EF" w:rsidRDefault="00E77150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rPr>
          <w:rFonts w:ascii="Arial" w:hAnsi="Arial" w:cs="Arial"/>
          <w:sz w:val="24"/>
        </w:rPr>
        <w:fldChar w:fldCharType="begin"/>
      </w:r>
      <w:r w:rsidR="00A853B4">
        <w:rPr>
          <w:rFonts w:ascii="Arial" w:hAnsi="Arial" w:cs="Arial"/>
          <w:sz w:val="24"/>
        </w:rPr>
        <w:instrText xml:space="preserve"> TOC \o "1-3" \h \z </w:instrText>
      </w:r>
      <w:r>
        <w:rPr>
          <w:rFonts w:ascii="Arial" w:hAnsi="Arial" w:cs="Arial"/>
          <w:sz w:val="24"/>
        </w:rPr>
        <w:fldChar w:fldCharType="separate"/>
      </w:r>
      <w:hyperlink w:anchor="_Toc127885941" w:history="1">
        <w:r w:rsidR="004854EF" w:rsidRPr="00800BB8">
          <w:rPr>
            <w:rStyle w:val="Collegamentoipertestuale"/>
            <w:noProof/>
          </w:rPr>
          <w:t>Titolo</w:t>
        </w:r>
        <w:r w:rsidR="004854EF">
          <w:rPr>
            <w:noProof/>
            <w:webHidden/>
          </w:rPr>
          <w:tab/>
        </w:r>
        <w:r w:rsidR="004854EF">
          <w:rPr>
            <w:noProof/>
            <w:webHidden/>
          </w:rPr>
          <w:fldChar w:fldCharType="begin"/>
        </w:r>
        <w:r w:rsidR="004854EF">
          <w:rPr>
            <w:noProof/>
            <w:webHidden/>
          </w:rPr>
          <w:instrText xml:space="preserve"> PAGEREF _Toc127885941 \h </w:instrText>
        </w:r>
        <w:r w:rsidR="004854EF">
          <w:rPr>
            <w:noProof/>
            <w:webHidden/>
          </w:rPr>
        </w:r>
        <w:r w:rsidR="004854EF">
          <w:rPr>
            <w:noProof/>
            <w:webHidden/>
          </w:rPr>
          <w:fldChar w:fldCharType="separate"/>
        </w:r>
        <w:r w:rsidR="004854EF">
          <w:rPr>
            <w:noProof/>
            <w:webHidden/>
          </w:rPr>
          <w:t>I</w:t>
        </w:r>
        <w:r w:rsidR="004854EF">
          <w:rPr>
            <w:noProof/>
            <w:webHidden/>
          </w:rPr>
          <w:fldChar w:fldCharType="end"/>
        </w:r>
      </w:hyperlink>
    </w:p>
    <w:p w14:paraId="0DB9D729" w14:textId="421BBF17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2" w:history="1">
        <w:r w:rsidRPr="00800BB8">
          <w:rPr>
            <w:rStyle w:val="Collegamentoipertestuale"/>
            <w:noProof/>
          </w:rPr>
          <w:t>Indice dei contenuti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7FE61C" w14:textId="6FB3A52D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3" w:history="1">
        <w:r w:rsidRPr="00800BB8">
          <w:rPr>
            <w:rStyle w:val="Collegamentoipertestual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AB8C14" w14:textId="69577C04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4" w:history="1">
        <w:r w:rsidRPr="00800BB8">
          <w:rPr>
            <w:rStyle w:val="Collegamentoipertestuale"/>
            <w:noProof/>
          </w:rPr>
          <w:t>CAPITOLO 1 [TITOLO]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298ED1" w14:textId="18CEA38D" w:rsidR="004854EF" w:rsidRDefault="004854EF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5" w:history="1">
        <w:r w:rsidRPr="00800BB8">
          <w:rPr>
            <w:rStyle w:val="Collegamentoipertestuale"/>
            <w:noProof/>
          </w:rPr>
          <w:t>1.1 Sottotitolo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58C090" w14:textId="3FADDB47" w:rsidR="004854EF" w:rsidRDefault="004854EF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127885946" w:history="1">
        <w:r w:rsidRPr="00800BB8">
          <w:rPr>
            <w:rStyle w:val="Collegamentoipertestuale"/>
            <w:noProof/>
          </w:rPr>
          <w:t>1.1.1 Sottotitolo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E04FF2" w14:textId="095ECC50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47" w:history="1">
        <w:r w:rsidRPr="00800BB8">
          <w:rPr>
            <w:rStyle w:val="Collegamentoipertestuale"/>
            <w:noProof/>
          </w:rPr>
          <w:t>Capitolo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67C5A9" w14:textId="1985E570" w:rsidR="004854EF" w:rsidRDefault="004854EF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8" w:history="1">
        <w:r w:rsidRPr="00800BB8">
          <w:rPr>
            <w:rStyle w:val="Collegamentoipertestuale"/>
            <w:noProof/>
          </w:rPr>
          <w:t>2.1 Sottotitolo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16E0EE" w14:textId="38F7F6D4" w:rsidR="004854EF" w:rsidRDefault="004854EF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27885949" w:history="1">
        <w:r w:rsidRPr="00800BB8">
          <w:rPr>
            <w:rStyle w:val="Collegamentoipertestuale"/>
            <w:noProof/>
          </w:rPr>
          <w:t>2.2 Sottotitolo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BFB9BD" w14:textId="3D98509F" w:rsidR="004854EF" w:rsidRDefault="004854EF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sz w:val="22"/>
          <w:szCs w:val="22"/>
        </w:rPr>
      </w:pPr>
      <w:hyperlink w:anchor="_Toc127885950" w:history="1">
        <w:r w:rsidRPr="00800BB8">
          <w:rPr>
            <w:rStyle w:val="Collegamentoipertestuale"/>
            <w:noProof/>
          </w:rPr>
          <w:t>2.2.1 Sottotitolo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45791A" w14:textId="50A9BFB9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1" w:history="1">
        <w:r w:rsidRPr="00800BB8">
          <w:rPr>
            <w:rStyle w:val="Collegamentoipertestuale"/>
            <w:noProof/>
          </w:rPr>
          <w:t>Capitolo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43B496" w14:textId="136771EF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2" w:history="1">
        <w:r w:rsidRPr="00800BB8">
          <w:rPr>
            <w:rStyle w:val="Collegamentoipertestuale"/>
            <w:noProof/>
          </w:rPr>
          <w:t>Conclusioni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73A5AC" w14:textId="61B52E7E" w:rsidR="004854EF" w:rsidRDefault="004854EF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27885953" w:history="1">
        <w:r w:rsidRPr="00800BB8">
          <w:rPr>
            <w:rStyle w:val="Collegamentoipertestuale"/>
            <w:noProof/>
          </w:rPr>
          <w:t>Riferimenti bibliografici e sitografici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_Toc127885953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993F51" w14:textId="4FA7A6C1" w:rsidR="008A5152" w:rsidRPr="003F1459" w:rsidRDefault="00E77150" w:rsidP="007F1F75">
      <w:pPr>
        <w:pStyle w:val="Titolo1"/>
        <w:numPr>
          <w:ilvl w:val="0"/>
          <w:numId w:val="0"/>
        </w:numPr>
        <w:ind w:left="4678"/>
        <w:rPr>
          <w:bCs/>
        </w:rPr>
      </w:pPr>
      <w:r>
        <w:rPr>
          <w:rFonts w:ascii="Arial" w:hAnsi="Arial" w:cs="Arial"/>
          <w:bCs/>
          <w:sz w:val="24"/>
        </w:rPr>
        <w:lastRenderedPageBreak/>
        <w:fldChar w:fldCharType="end"/>
      </w:r>
      <w:bookmarkStart w:id="3" w:name="_Toc161635525"/>
      <w:bookmarkStart w:id="4" w:name="_Toc127885943"/>
      <w:r w:rsidR="008A5152" w:rsidRPr="003F1459">
        <w:t>Introduzione</w:t>
      </w:r>
      <w:bookmarkEnd w:id="3"/>
      <w:bookmarkEnd w:id="4"/>
    </w:p>
    <w:p w14:paraId="3D2B090D" w14:textId="5710749B" w:rsidR="00316D9B" w:rsidRPr="004854EF" w:rsidRDefault="004854EF" w:rsidP="004854EF">
      <w:pPr>
        <w:pStyle w:val="primoparagrafo"/>
      </w:pPr>
      <w:r w:rsidRPr="004854EF">
        <w:t>Stesura</w:t>
      </w:r>
    </w:p>
    <w:p w14:paraId="4D3D37F5" w14:textId="77777777" w:rsidR="003F1459" w:rsidRPr="003F1459" w:rsidRDefault="003F1459" w:rsidP="003F1459">
      <w:pPr>
        <w:pStyle w:val="primoparagrafo"/>
        <w:sectPr w:rsidR="003F1459" w:rsidRPr="003F1459" w:rsidSect="008A5152">
          <w:headerReference w:type="even" r:id="rId11"/>
          <w:headerReference w:type="default" r:id="rId12"/>
          <w:footerReference w:type="even" r:id="rId13"/>
          <w:footerReference w:type="first" r:id="rId14"/>
          <w:pgSz w:w="11906" w:h="16838" w:code="9"/>
          <w:pgMar w:top="1985" w:right="1701" w:bottom="1985" w:left="1644" w:header="851" w:footer="851" w:gutter="340"/>
          <w:pgNumType w:start="1"/>
          <w:cols w:space="720"/>
          <w:titlePg/>
        </w:sectPr>
      </w:pPr>
    </w:p>
    <w:p w14:paraId="40988267" w14:textId="06FF9EF3" w:rsidR="008A5152" w:rsidRDefault="003B6EB8" w:rsidP="003F1459">
      <w:pPr>
        <w:pStyle w:val="Titolo1"/>
        <w:numPr>
          <w:ilvl w:val="0"/>
          <w:numId w:val="0"/>
        </w:numPr>
        <w:ind w:left="-624"/>
      </w:pPr>
      <w:bookmarkStart w:id="5" w:name="_Toc127885944"/>
      <w:r>
        <w:lastRenderedPageBreak/>
        <w:t>CAPITOLO 1</w:t>
      </w:r>
      <w:r w:rsidR="008A5152">
        <w:br/>
      </w:r>
      <w:r w:rsidR="004854EF">
        <w:t>[TITOLO]</w:t>
      </w:r>
      <w:bookmarkEnd w:id="5"/>
    </w:p>
    <w:p w14:paraId="20F861B3" w14:textId="470C3594" w:rsidR="008A5152" w:rsidRDefault="004854EF" w:rsidP="00FE7B0E">
      <w:pPr>
        <w:pStyle w:val="Titolo2"/>
      </w:pPr>
      <w:bookmarkStart w:id="6" w:name="_Toc127885945"/>
      <w:r>
        <w:t>Sottotitolo</w:t>
      </w:r>
      <w:bookmarkEnd w:id="6"/>
    </w:p>
    <w:p w14:paraId="3A704276" w14:textId="6AF5BAFF" w:rsidR="004854EF" w:rsidRPr="004854EF" w:rsidRDefault="004854EF" w:rsidP="004854EF">
      <w:pPr>
        <w:pStyle w:val="primoparagrafo"/>
      </w:pPr>
      <w:r>
        <w:t>Stesura</w:t>
      </w:r>
    </w:p>
    <w:p w14:paraId="7AC92ABE" w14:textId="6810A6AC" w:rsidR="00A66A62" w:rsidRDefault="004854EF" w:rsidP="004854EF">
      <w:pPr>
        <w:pStyle w:val="Titolo3"/>
      </w:pPr>
      <w:bookmarkStart w:id="7" w:name="_Toc127885946"/>
      <w:r>
        <w:t>Sottotitolo</w:t>
      </w:r>
      <w:bookmarkEnd w:id="7"/>
    </w:p>
    <w:p w14:paraId="47DAEBC6" w14:textId="61D70B18" w:rsidR="008A5152" w:rsidRDefault="008A5152" w:rsidP="008A5152">
      <w:pPr>
        <w:pStyle w:val="Titolo1"/>
      </w:pPr>
      <w:r>
        <w:lastRenderedPageBreak/>
        <w:br/>
      </w:r>
      <w:bookmarkStart w:id="8" w:name="_Toc127885947"/>
      <w:bookmarkEnd w:id="8"/>
    </w:p>
    <w:p w14:paraId="7CEFBA2D" w14:textId="45D27102" w:rsidR="00243241" w:rsidRPr="00243241" w:rsidRDefault="004854EF" w:rsidP="00243241">
      <w:pPr>
        <w:pStyle w:val="NormaleWeb"/>
        <w:shd w:val="clear" w:color="auto" w:fill="FFFFFF"/>
        <w:spacing w:before="120" w:beforeAutospacing="0" w:after="120" w:afterAutospacing="0"/>
        <w:jc w:val="both"/>
        <w:rPr>
          <w:rFonts w:ascii="Bookman Old Style" w:hAnsi="Bookman Old Style" w:cs="Arial"/>
          <w:color w:val="202122"/>
        </w:rPr>
      </w:pPr>
      <w:r>
        <w:rPr>
          <w:rFonts w:ascii="Bookman Old Style" w:hAnsi="Bookman Old Style" w:cstheme="minorHAnsi"/>
        </w:rPr>
        <w:t>Stesura</w:t>
      </w:r>
    </w:p>
    <w:p w14:paraId="26A8632A" w14:textId="210EA01E" w:rsidR="00B01446" w:rsidRDefault="004854EF" w:rsidP="00B01446">
      <w:pPr>
        <w:pStyle w:val="Titolo2"/>
      </w:pPr>
      <w:bookmarkStart w:id="9" w:name="_Toc127885948"/>
      <w:r>
        <w:t>Sottotitolo</w:t>
      </w:r>
      <w:bookmarkEnd w:id="9"/>
    </w:p>
    <w:p w14:paraId="045A3E55" w14:textId="2390CDF4" w:rsidR="006672F4" w:rsidRPr="001E54C6" w:rsidRDefault="004854EF" w:rsidP="00583E29">
      <w:pPr>
        <w:pStyle w:val="Titolo2"/>
      </w:pPr>
      <w:bookmarkStart w:id="10" w:name="_Toc127885949"/>
      <w:r>
        <w:t>Sottotitolo</w:t>
      </w:r>
      <w:bookmarkEnd w:id="10"/>
    </w:p>
    <w:p w14:paraId="76FC2FD7" w14:textId="78895A74" w:rsidR="00E47C15" w:rsidRDefault="004854EF" w:rsidP="009A544C">
      <w:pPr>
        <w:pStyle w:val="Titolo3"/>
      </w:pPr>
      <w:bookmarkStart w:id="11" w:name="_Toc127885950"/>
      <w:r>
        <w:t>Sottotitolo</w:t>
      </w:r>
      <w:bookmarkEnd w:id="11"/>
    </w:p>
    <w:p w14:paraId="3701B344" w14:textId="35EEB5A7" w:rsidR="00B01446" w:rsidRDefault="00B01446" w:rsidP="004854EF">
      <w:pPr>
        <w:spacing w:line="240" w:lineRule="auto"/>
      </w:pPr>
    </w:p>
    <w:p w14:paraId="574711B1" w14:textId="77777777" w:rsidR="00D525CA" w:rsidRDefault="00D525CA" w:rsidP="008A5152">
      <w:pPr>
        <w:sectPr w:rsidR="00D525CA" w:rsidSect="00E80234">
          <w:headerReference w:type="even" r:id="rId15"/>
          <w:headerReference w:type="default" r:id="rId16"/>
          <w:footerReference w:type="first" r:id="rId17"/>
          <w:type w:val="oddPage"/>
          <w:pgSz w:w="11906" w:h="16838" w:code="9"/>
          <w:pgMar w:top="1985" w:right="1701" w:bottom="1985" w:left="1644" w:header="851" w:footer="851" w:gutter="340"/>
          <w:cols w:space="720"/>
          <w:titlePg/>
        </w:sectPr>
      </w:pPr>
    </w:p>
    <w:p w14:paraId="5C7E92E8" w14:textId="2F202E25" w:rsidR="003B6EB8" w:rsidRDefault="003B6EB8" w:rsidP="003B6EB8">
      <w:pPr>
        <w:pStyle w:val="Titolo1"/>
      </w:pPr>
      <w:bookmarkStart w:id="12" w:name="_Toc161635538"/>
      <w:r>
        <w:lastRenderedPageBreak/>
        <w:br/>
      </w:r>
      <w:bookmarkStart w:id="13" w:name="_Toc127885951"/>
      <w:bookmarkEnd w:id="13"/>
    </w:p>
    <w:p w14:paraId="0097064E" w14:textId="2FF90566" w:rsidR="004854EF" w:rsidRPr="004854EF" w:rsidRDefault="004854EF" w:rsidP="004854EF">
      <w:pPr>
        <w:pStyle w:val="primoparagrafo"/>
      </w:pPr>
      <w:r>
        <w:t>Stesura</w:t>
      </w:r>
    </w:p>
    <w:p w14:paraId="23558C3F" w14:textId="61A6FA31" w:rsidR="00B01446" w:rsidRDefault="004854EF" w:rsidP="004854EF">
      <w:pPr>
        <w:pStyle w:val="Titolo1"/>
        <w:numPr>
          <w:ilvl w:val="0"/>
          <w:numId w:val="0"/>
        </w:numPr>
        <w:ind w:left="4820"/>
      </w:pPr>
      <w:bookmarkStart w:id="14" w:name="_Toc127885952"/>
      <w:r>
        <w:lastRenderedPageBreak/>
        <w:t>Conclusioni</w:t>
      </w:r>
      <w:bookmarkEnd w:id="14"/>
    </w:p>
    <w:p w14:paraId="34285FA2" w14:textId="2F64D6B3" w:rsidR="0052325F" w:rsidRPr="004854EF" w:rsidRDefault="004854EF" w:rsidP="004854EF">
      <w:pPr>
        <w:pStyle w:val="NormaleWeb"/>
        <w:shd w:val="clear" w:color="auto" w:fill="FFFFFF"/>
        <w:spacing w:before="120" w:beforeAutospacing="0" w:after="120" w:afterAutospacing="0"/>
        <w:jc w:val="both"/>
        <w:rPr>
          <w:rFonts w:ascii="Bookman Old Style" w:hAnsi="Bookman Old Style" w:cstheme="minorHAnsi"/>
        </w:rPr>
      </w:pPr>
      <w:r w:rsidRPr="004854EF">
        <w:rPr>
          <w:rFonts w:ascii="Bookman Old Style" w:hAnsi="Bookman Old Style" w:cstheme="minorHAnsi"/>
        </w:rPr>
        <w:t>Stesura</w:t>
      </w:r>
    </w:p>
    <w:p w14:paraId="16667D10" w14:textId="77777777" w:rsidR="008A5152" w:rsidRPr="00D525CA" w:rsidRDefault="008A5152" w:rsidP="00EB03E1">
      <w:pPr>
        <w:pStyle w:val="titoloindice"/>
      </w:pPr>
      <w:bookmarkStart w:id="15" w:name="_Toc127885953"/>
      <w:r w:rsidRPr="00D525CA">
        <w:lastRenderedPageBreak/>
        <w:t>Riferimenti bibliografici</w:t>
      </w:r>
      <w:bookmarkEnd w:id="12"/>
      <w:r w:rsidR="003F1459">
        <w:t xml:space="preserve"> e sitografici</w:t>
      </w:r>
      <w:bookmarkEnd w:id="15"/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55"/>
      </w:tblGrid>
      <w:tr w:rsidR="006F1E92" w:rsidRPr="00817B0B" w14:paraId="32F98C50" w14:textId="77777777">
        <w:trPr>
          <w:cantSplit/>
        </w:trPr>
        <w:tc>
          <w:tcPr>
            <w:tcW w:w="8355" w:type="dxa"/>
          </w:tcPr>
          <w:p w14:paraId="2E4C7831" w14:textId="18482C0B" w:rsidR="004854EF" w:rsidRDefault="004854EF" w:rsidP="00817B0B">
            <w:pPr>
              <w:pStyle w:val="Bibliografia1"/>
            </w:pPr>
            <w:bookmarkStart w:id="16" w:name="_Ref161668063"/>
            <w:r>
              <w:t>Autore/i, Titolo, Edizione, Anno</w:t>
            </w:r>
          </w:p>
          <w:p w14:paraId="74D88F2C" w14:textId="7FAED039" w:rsidR="006F1E92" w:rsidRPr="00817B0B" w:rsidRDefault="004854EF" w:rsidP="00817B0B">
            <w:pPr>
              <w:pStyle w:val="Bibliografia1"/>
            </w:pPr>
            <w:r>
              <w:t>Indirizzo web</w:t>
            </w:r>
            <w:r w:rsidR="006F1E92" w:rsidRPr="00817B0B">
              <w:t xml:space="preserve"> </w:t>
            </w:r>
            <w:bookmarkEnd w:id="16"/>
          </w:p>
        </w:tc>
      </w:tr>
    </w:tbl>
    <w:p w14:paraId="5DEBFD6C" w14:textId="77777777" w:rsidR="008A5152" w:rsidRPr="00AE2F80" w:rsidRDefault="008A5152" w:rsidP="00B01446">
      <w:pPr>
        <w:rPr>
          <w:lang w:val="en-GB"/>
        </w:rPr>
      </w:pPr>
    </w:p>
    <w:sectPr w:rsidR="008A5152" w:rsidRPr="00AE2F80" w:rsidSect="008A5152">
      <w:headerReference w:type="even" r:id="rId18"/>
      <w:type w:val="oddPage"/>
      <w:pgSz w:w="11906" w:h="16838" w:code="9"/>
      <w:pgMar w:top="1985" w:right="1701" w:bottom="1985" w:left="1644" w:header="851" w:footer="851" w:gutter="34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FD949" w14:textId="77777777" w:rsidR="00071472" w:rsidRDefault="00071472">
      <w:r>
        <w:separator/>
      </w:r>
    </w:p>
  </w:endnote>
  <w:endnote w:type="continuationSeparator" w:id="0">
    <w:p w14:paraId="1E53CBFE" w14:textId="77777777" w:rsidR="00071472" w:rsidRDefault="00071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JDGNM+Arial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4C569" w14:textId="77777777" w:rsidR="00EB03E1" w:rsidRDefault="00EB03E1">
    <w:pPr>
      <w:pStyle w:val="Pidipagina"/>
      <w:pBdr>
        <w:top w:val="single" w:sz="4" w:space="1" w:color="auto"/>
      </w:pBdr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VI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F860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E84AF" w14:textId="77777777" w:rsidR="00EB03E1" w:rsidRDefault="00EB03E1">
    <w:pPr>
      <w:pStyle w:val="Pidipagina"/>
      <w:pBdr>
        <w:top w:val="single" w:sz="4" w:space="1" w:color="auto"/>
      </w:pBdr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8</w:t>
    </w:r>
    <w:r>
      <w:rPr>
        <w:rStyle w:val="Numeropagina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7B655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1</w:t>
    </w:r>
    <w:r>
      <w:rPr>
        <w:rStyle w:val="Numeropagina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3D8C6" w14:textId="77777777" w:rsidR="00EB03E1" w:rsidRDefault="00EB03E1" w:rsidP="008A5152">
    <w:pPr>
      <w:pStyle w:val="Pidipagina"/>
      <w:pBdr>
        <w:top w:val="single" w:sz="4" w:space="1" w:color="auto"/>
      </w:pBdr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7</w:t>
    </w:r>
    <w:r>
      <w:rPr>
        <w:rStyle w:val="Numeropa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4946F" w14:textId="77777777" w:rsidR="00071472" w:rsidRDefault="00071472">
      <w:r>
        <w:separator/>
      </w:r>
    </w:p>
  </w:footnote>
  <w:footnote w:type="continuationSeparator" w:id="0">
    <w:p w14:paraId="6972D1F3" w14:textId="77777777" w:rsidR="00071472" w:rsidRDefault="00071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01B2F" w14:textId="77777777" w:rsidR="00EB03E1" w:rsidRPr="003B6EB8" w:rsidRDefault="00EB03E1" w:rsidP="003B6EB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9B1C2" w14:textId="77777777" w:rsidR="00EB03E1" w:rsidRDefault="00EB03E1" w:rsidP="0011215E">
    <w:pPr>
      <w:pStyle w:val="Intestazion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5FC3F" w14:textId="77777777" w:rsidR="00EB03E1" w:rsidRDefault="00EB03E1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D3217" w14:textId="77777777" w:rsidR="00EB03E1" w:rsidRDefault="00EB03E1">
    <w:pPr>
      <w:pStyle w:val="Intestazion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79743" w14:textId="77777777" w:rsidR="00EB03E1" w:rsidRPr="002B5966" w:rsidRDefault="00EB03E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3B2D9B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1CEF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3C0FBE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8D0CA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867F6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D26BB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CC15A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003B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C7856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C16D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A7B06"/>
    <w:multiLevelType w:val="hybridMultilevel"/>
    <w:tmpl w:val="2E2806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175653"/>
    <w:multiLevelType w:val="hybridMultilevel"/>
    <w:tmpl w:val="06346C4C"/>
    <w:lvl w:ilvl="0" w:tplc="0410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08FC56E1"/>
    <w:multiLevelType w:val="multilevel"/>
    <w:tmpl w:val="CE6822EA"/>
    <w:lvl w:ilvl="0">
      <w:start w:val="1"/>
      <w:numFmt w:val="decimal"/>
      <w:pStyle w:val="Titolo1"/>
      <w:suff w:val="nothing"/>
      <w:lvlText w:val="Capitolo %1"/>
      <w:lvlJc w:val="left"/>
      <w:pPr>
        <w:ind w:left="5671" w:firstLine="0"/>
      </w:pPr>
      <w:rPr>
        <w:rFonts w:hint="default"/>
      </w:rPr>
    </w:lvl>
    <w:lvl w:ilvl="1">
      <w:start w:val="1"/>
      <w:numFmt w:val="decimal"/>
      <w:pStyle w:val="Titolo2"/>
      <w:suff w:val="space"/>
      <w:lvlText w:val="%1.%2"/>
      <w:lvlJc w:val="left"/>
      <w:pPr>
        <w:ind w:left="-624" w:firstLine="0"/>
      </w:pPr>
      <w:rPr>
        <w:rFonts w:hint="default"/>
      </w:rPr>
    </w:lvl>
    <w:lvl w:ilvl="2">
      <w:start w:val="1"/>
      <w:numFmt w:val="decimal"/>
      <w:pStyle w:val="Titolo3"/>
      <w:suff w:val="space"/>
      <w:lvlText w:val="%1.%2.%3"/>
      <w:lvlJc w:val="left"/>
      <w:pPr>
        <w:ind w:left="-624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624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-624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-62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-624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-624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-624" w:firstLine="0"/>
      </w:pPr>
      <w:rPr>
        <w:rFonts w:hint="default"/>
      </w:rPr>
    </w:lvl>
  </w:abstractNum>
  <w:abstractNum w:abstractNumId="13" w15:restartNumberingAfterBreak="0">
    <w:nsid w:val="09D02192"/>
    <w:multiLevelType w:val="hybridMultilevel"/>
    <w:tmpl w:val="4E34A1A2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821CD7"/>
    <w:multiLevelType w:val="hybridMultilevel"/>
    <w:tmpl w:val="43C0ABF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32C40"/>
    <w:multiLevelType w:val="hybridMultilevel"/>
    <w:tmpl w:val="AD8A1A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F111B"/>
    <w:multiLevelType w:val="hybridMultilevel"/>
    <w:tmpl w:val="D2361C1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82AC8"/>
    <w:multiLevelType w:val="hybridMultilevel"/>
    <w:tmpl w:val="2DE2A4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B90151"/>
    <w:multiLevelType w:val="multilevel"/>
    <w:tmpl w:val="CE6822EA"/>
    <w:lvl w:ilvl="0">
      <w:start w:val="1"/>
      <w:numFmt w:val="decimal"/>
      <w:suff w:val="nothing"/>
      <w:lvlText w:val="Capitolo %1"/>
      <w:lvlJc w:val="left"/>
      <w:pPr>
        <w:ind w:left="-624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-624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-624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-624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-624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-624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-624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-624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-624" w:firstLine="0"/>
      </w:pPr>
      <w:rPr>
        <w:rFonts w:hint="default"/>
      </w:rPr>
    </w:lvl>
  </w:abstractNum>
  <w:abstractNum w:abstractNumId="19" w15:restartNumberingAfterBreak="0">
    <w:nsid w:val="30242033"/>
    <w:multiLevelType w:val="hybridMultilevel"/>
    <w:tmpl w:val="128E1BE4"/>
    <w:lvl w:ilvl="0" w:tplc="88221FCC">
      <w:start w:val="1"/>
      <w:numFmt w:val="decimal"/>
      <w:pStyle w:val="Bibliografia1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04869D7"/>
    <w:multiLevelType w:val="hybridMultilevel"/>
    <w:tmpl w:val="3FEE09F8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1298F"/>
    <w:multiLevelType w:val="multilevel"/>
    <w:tmpl w:val="6322A5AA"/>
    <w:lvl w:ilvl="0">
      <w:start w:val="1"/>
      <w:numFmt w:val="upperLetter"/>
      <w:pStyle w:val="Appendicetitolo1"/>
      <w:suff w:val="nothing"/>
      <w:lvlText w:val="Appendice %1"/>
      <w:lvlJc w:val="left"/>
      <w:pPr>
        <w:ind w:left="5246" w:firstLine="0"/>
      </w:pPr>
      <w:rPr>
        <w:rFonts w:hint="default"/>
      </w:rPr>
    </w:lvl>
    <w:lvl w:ilvl="1">
      <w:start w:val="1"/>
      <w:numFmt w:val="decimal"/>
      <w:pStyle w:val="Appendicetitolo2"/>
      <w:suff w:val="space"/>
      <w:lvlText w:val="%1.%2"/>
      <w:lvlJc w:val="left"/>
      <w:pPr>
        <w:ind w:left="5246" w:firstLine="0"/>
      </w:pPr>
      <w:rPr>
        <w:rFonts w:hint="default"/>
      </w:rPr>
    </w:lvl>
    <w:lvl w:ilvl="2">
      <w:start w:val="1"/>
      <w:numFmt w:val="decimal"/>
      <w:pStyle w:val="Appendicetitolo3"/>
      <w:suff w:val="space"/>
      <w:lvlText w:val="%1.%2.%3"/>
      <w:lvlJc w:val="left"/>
      <w:pPr>
        <w:ind w:left="5246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246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246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246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246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246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246" w:firstLine="0"/>
      </w:pPr>
      <w:rPr>
        <w:rFonts w:hint="default"/>
      </w:rPr>
    </w:lvl>
  </w:abstractNum>
  <w:abstractNum w:abstractNumId="22" w15:restartNumberingAfterBreak="0">
    <w:nsid w:val="40E67381"/>
    <w:multiLevelType w:val="hybridMultilevel"/>
    <w:tmpl w:val="F5BEFAC0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254F1"/>
    <w:multiLevelType w:val="hybridMultilevel"/>
    <w:tmpl w:val="CFD602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A664E"/>
    <w:multiLevelType w:val="hybridMultilevel"/>
    <w:tmpl w:val="F4C4BE1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62325C"/>
    <w:multiLevelType w:val="hybridMultilevel"/>
    <w:tmpl w:val="F3FCB6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5044EE"/>
    <w:multiLevelType w:val="hybridMultilevel"/>
    <w:tmpl w:val="61B60E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A672B"/>
    <w:multiLevelType w:val="multilevel"/>
    <w:tmpl w:val="521C8428"/>
    <w:lvl w:ilvl="0">
      <w:start w:val="1"/>
      <w:numFmt w:val="upperLetter"/>
      <w:suff w:val="nothing"/>
      <w:lvlText w:val="Appendice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797A0188"/>
    <w:multiLevelType w:val="multilevel"/>
    <w:tmpl w:val="0410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949893402">
    <w:abstractNumId w:val="12"/>
  </w:num>
  <w:num w:numId="2" w16cid:durableId="1739788224">
    <w:abstractNumId w:val="16"/>
  </w:num>
  <w:num w:numId="3" w16cid:durableId="1480003951">
    <w:abstractNumId w:val="22"/>
  </w:num>
  <w:num w:numId="4" w16cid:durableId="1806656602">
    <w:abstractNumId w:val="13"/>
  </w:num>
  <w:num w:numId="5" w16cid:durableId="2120485611">
    <w:abstractNumId w:val="19"/>
  </w:num>
  <w:num w:numId="6" w16cid:durableId="2054495211">
    <w:abstractNumId w:val="12"/>
  </w:num>
  <w:num w:numId="7" w16cid:durableId="1191258131">
    <w:abstractNumId w:val="21"/>
  </w:num>
  <w:num w:numId="8" w16cid:durableId="497814268">
    <w:abstractNumId w:val="8"/>
  </w:num>
  <w:num w:numId="9" w16cid:durableId="1031880036">
    <w:abstractNumId w:val="3"/>
  </w:num>
  <w:num w:numId="10" w16cid:durableId="963195239">
    <w:abstractNumId w:val="2"/>
  </w:num>
  <w:num w:numId="11" w16cid:durableId="2133474040">
    <w:abstractNumId w:val="1"/>
  </w:num>
  <w:num w:numId="12" w16cid:durableId="1377267838">
    <w:abstractNumId w:val="0"/>
  </w:num>
  <w:num w:numId="13" w16cid:durableId="580917801">
    <w:abstractNumId w:val="9"/>
  </w:num>
  <w:num w:numId="14" w16cid:durableId="1019703185">
    <w:abstractNumId w:val="7"/>
  </w:num>
  <w:num w:numId="15" w16cid:durableId="420181251">
    <w:abstractNumId w:val="6"/>
  </w:num>
  <w:num w:numId="16" w16cid:durableId="2114352603">
    <w:abstractNumId w:val="5"/>
  </w:num>
  <w:num w:numId="17" w16cid:durableId="507521187">
    <w:abstractNumId w:val="4"/>
  </w:num>
  <w:num w:numId="18" w16cid:durableId="396516593">
    <w:abstractNumId w:val="27"/>
  </w:num>
  <w:num w:numId="19" w16cid:durableId="1000735400">
    <w:abstractNumId w:val="28"/>
  </w:num>
  <w:num w:numId="20" w16cid:durableId="1977560389">
    <w:abstractNumId w:val="18"/>
  </w:num>
  <w:num w:numId="21" w16cid:durableId="18909943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29786869">
    <w:abstractNumId w:val="20"/>
  </w:num>
  <w:num w:numId="23" w16cid:durableId="662201221">
    <w:abstractNumId w:val="12"/>
  </w:num>
  <w:num w:numId="24" w16cid:durableId="1267663190">
    <w:abstractNumId w:val="15"/>
  </w:num>
  <w:num w:numId="25" w16cid:durableId="1994261799">
    <w:abstractNumId w:val="10"/>
  </w:num>
  <w:num w:numId="26" w16cid:durableId="90394749">
    <w:abstractNumId w:val="25"/>
  </w:num>
  <w:num w:numId="27" w16cid:durableId="1830897436">
    <w:abstractNumId w:val="26"/>
  </w:num>
  <w:num w:numId="28" w16cid:durableId="1073510348">
    <w:abstractNumId w:val="14"/>
  </w:num>
  <w:num w:numId="29" w16cid:durableId="1113944055">
    <w:abstractNumId w:val="23"/>
  </w:num>
  <w:num w:numId="30" w16cid:durableId="104815313">
    <w:abstractNumId w:val="11"/>
  </w:num>
  <w:num w:numId="31" w16cid:durableId="584844929">
    <w:abstractNumId w:val="17"/>
  </w:num>
  <w:num w:numId="32" w16cid:durableId="157119185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mirrorMargins/>
  <w:activeWritingStyle w:appName="MSWord" w:lang="it-IT" w:vendorID="3" w:dllVersion="517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283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26C7"/>
    <w:rsid w:val="0000066C"/>
    <w:rsid w:val="00027F51"/>
    <w:rsid w:val="00032428"/>
    <w:rsid w:val="00041DFA"/>
    <w:rsid w:val="00054A8F"/>
    <w:rsid w:val="00071472"/>
    <w:rsid w:val="00090EB7"/>
    <w:rsid w:val="0009431B"/>
    <w:rsid w:val="000A52EC"/>
    <w:rsid w:val="000C73A5"/>
    <w:rsid w:val="001052EF"/>
    <w:rsid w:val="001078BD"/>
    <w:rsid w:val="0011215E"/>
    <w:rsid w:val="00116FEE"/>
    <w:rsid w:val="00120A2C"/>
    <w:rsid w:val="00125342"/>
    <w:rsid w:val="00133779"/>
    <w:rsid w:val="00134872"/>
    <w:rsid w:val="001426AA"/>
    <w:rsid w:val="00145E67"/>
    <w:rsid w:val="00165675"/>
    <w:rsid w:val="00175923"/>
    <w:rsid w:val="001868E3"/>
    <w:rsid w:val="001A1728"/>
    <w:rsid w:val="001A2DD0"/>
    <w:rsid w:val="001E18E7"/>
    <w:rsid w:val="001E54C6"/>
    <w:rsid w:val="001E64D7"/>
    <w:rsid w:val="001E7AB4"/>
    <w:rsid w:val="001F07B7"/>
    <w:rsid w:val="001F14CE"/>
    <w:rsid w:val="001F3D86"/>
    <w:rsid w:val="00211BA3"/>
    <w:rsid w:val="0021249C"/>
    <w:rsid w:val="00212EEE"/>
    <w:rsid w:val="00220E47"/>
    <w:rsid w:val="0022292C"/>
    <w:rsid w:val="002340F6"/>
    <w:rsid w:val="002361C9"/>
    <w:rsid w:val="0023700B"/>
    <w:rsid w:val="00243241"/>
    <w:rsid w:val="0024514E"/>
    <w:rsid w:val="002501CE"/>
    <w:rsid w:val="002525A3"/>
    <w:rsid w:val="00252D65"/>
    <w:rsid w:val="00276968"/>
    <w:rsid w:val="0028342C"/>
    <w:rsid w:val="00283925"/>
    <w:rsid w:val="002A64E4"/>
    <w:rsid w:val="002B560C"/>
    <w:rsid w:val="002B5966"/>
    <w:rsid w:val="002C1B72"/>
    <w:rsid w:val="003023FA"/>
    <w:rsid w:val="00304B44"/>
    <w:rsid w:val="00316D9B"/>
    <w:rsid w:val="00342332"/>
    <w:rsid w:val="0034283B"/>
    <w:rsid w:val="00357109"/>
    <w:rsid w:val="00357283"/>
    <w:rsid w:val="0036017C"/>
    <w:rsid w:val="00360943"/>
    <w:rsid w:val="00383C3C"/>
    <w:rsid w:val="00384028"/>
    <w:rsid w:val="00387515"/>
    <w:rsid w:val="00391864"/>
    <w:rsid w:val="003A1EAE"/>
    <w:rsid w:val="003B6092"/>
    <w:rsid w:val="003B6EB8"/>
    <w:rsid w:val="003C26C7"/>
    <w:rsid w:val="003D051E"/>
    <w:rsid w:val="003E1457"/>
    <w:rsid w:val="003E2611"/>
    <w:rsid w:val="003F1459"/>
    <w:rsid w:val="00401B8B"/>
    <w:rsid w:val="00405676"/>
    <w:rsid w:val="00405FF5"/>
    <w:rsid w:val="004065FF"/>
    <w:rsid w:val="0040689A"/>
    <w:rsid w:val="00423CB3"/>
    <w:rsid w:val="004569F0"/>
    <w:rsid w:val="00462864"/>
    <w:rsid w:val="00465A89"/>
    <w:rsid w:val="0047058D"/>
    <w:rsid w:val="0047541A"/>
    <w:rsid w:val="00475C3E"/>
    <w:rsid w:val="004854EF"/>
    <w:rsid w:val="0049091B"/>
    <w:rsid w:val="00497971"/>
    <w:rsid w:val="00497B43"/>
    <w:rsid w:val="004A60EE"/>
    <w:rsid w:val="004B2023"/>
    <w:rsid w:val="004D5E5C"/>
    <w:rsid w:val="004D6C3E"/>
    <w:rsid w:val="004F2AAB"/>
    <w:rsid w:val="005030A4"/>
    <w:rsid w:val="00515F0B"/>
    <w:rsid w:val="00516693"/>
    <w:rsid w:val="00520A4E"/>
    <w:rsid w:val="0052325F"/>
    <w:rsid w:val="005376CB"/>
    <w:rsid w:val="00537C5F"/>
    <w:rsid w:val="00556567"/>
    <w:rsid w:val="00566A82"/>
    <w:rsid w:val="005956F4"/>
    <w:rsid w:val="005A4DC5"/>
    <w:rsid w:val="005B07E2"/>
    <w:rsid w:val="005B5786"/>
    <w:rsid w:val="005B6EA7"/>
    <w:rsid w:val="005C426C"/>
    <w:rsid w:val="005F23A0"/>
    <w:rsid w:val="00620C00"/>
    <w:rsid w:val="00626C30"/>
    <w:rsid w:val="0063594A"/>
    <w:rsid w:val="006634C3"/>
    <w:rsid w:val="00663F9C"/>
    <w:rsid w:val="006672F4"/>
    <w:rsid w:val="006874FD"/>
    <w:rsid w:val="0069618B"/>
    <w:rsid w:val="00697C9B"/>
    <w:rsid w:val="006A4B24"/>
    <w:rsid w:val="006B1397"/>
    <w:rsid w:val="006C246C"/>
    <w:rsid w:val="006D236B"/>
    <w:rsid w:val="006D4FF6"/>
    <w:rsid w:val="006D7EE0"/>
    <w:rsid w:val="006E5EDE"/>
    <w:rsid w:val="006F1E92"/>
    <w:rsid w:val="006F4673"/>
    <w:rsid w:val="006F5314"/>
    <w:rsid w:val="00700744"/>
    <w:rsid w:val="0071598B"/>
    <w:rsid w:val="00716F44"/>
    <w:rsid w:val="007224ED"/>
    <w:rsid w:val="007377F0"/>
    <w:rsid w:val="0074277C"/>
    <w:rsid w:val="00757AC6"/>
    <w:rsid w:val="0077189A"/>
    <w:rsid w:val="007744BD"/>
    <w:rsid w:val="00774F86"/>
    <w:rsid w:val="00793AC8"/>
    <w:rsid w:val="007A631D"/>
    <w:rsid w:val="007A645F"/>
    <w:rsid w:val="007C46FA"/>
    <w:rsid w:val="007F1F75"/>
    <w:rsid w:val="007F632E"/>
    <w:rsid w:val="00800339"/>
    <w:rsid w:val="00806ED1"/>
    <w:rsid w:val="00817B0B"/>
    <w:rsid w:val="00822F4E"/>
    <w:rsid w:val="008358A3"/>
    <w:rsid w:val="00835F12"/>
    <w:rsid w:val="00843F20"/>
    <w:rsid w:val="00844D04"/>
    <w:rsid w:val="00851D2D"/>
    <w:rsid w:val="00852A90"/>
    <w:rsid w:val="00876A19"/>
    <w:rsid w:val="00882235"/>
    <w:rsid w:val="008846F1"/>
    <w:rsid w:val="00890993"/>
    <w:rsid w:val="0089546D"/>
    <w:rsid w:val="008A5152"/>
    <w:rsid w:val="008B38BF"/>
    <w:rsid w:val="008B521A"/>
    <w:rsid w:val="008C323D"/>
    <w:rsid w:val="008E4A67"/>
    <w:rsid w:val="0091127E"/>
    <w:rsid w:val="00916BAB"/>
    <w:rsid w:val="00916F9B"/>
    <w:rsid w:val="00920EE6"/>
    <w:rsid w:val="009271FE"/>
    <w:rsid w:val="009317ED"/>
    <w:rsid w:val="00947103"/>
    <w:rsid w:val="00947E03"/>
    <w:rsid w:val="009524C1"/>
    <w:rsid w:val="00956E90"/>
    <w:rsid w:val="009704AF"/>
    <w:rsid w:val="00975B41"/>
    <w:rsid w:val="00976D68"/>
    <w:rsid w:val="009803A9"/>
    <w:rsid w:val="009A3D00"/>
    <w:rsid w:val="009A544C"/>
    <w:rsid w:val="009F3978"/>
    <w:rsid w:val="009F3EB8"/>
    <w:rsid w:val="00A03A16"/>
    <w:rsid w:val="00A47634"/>
    <w:rsid w:val="00A66A62"/>
    <w:rsid w:val="00A853B4"/>
    <w:rsid w:val="00A909A1"/>
    <w:rsid w:val="00A917AA"/>
    <w:rsid w:val="00AA3AB7"/>
    <w:rsid w:val="00AA439F"/>
    <w:rsid w:val="00AB1E84"/>
    <w:rsid w:val="00AB4100"/>
    <w:rsid w:val="00AD5D0E"/>
    <w:rsid w:val="00AD7EA5"/>
    <w:rsid w:val="00AE2F80"/>
    <w:rsid w:val="00AE4499"/>
    <w:rsid w:val="00AE454C"/>
    <w:rsid w:val="00AF6E8E"/>
    <w:rsid w:val="00B01446"/>
    <w:rsid w:val="00B030CB"/>
    <w:rsid w:val="00B15150"/>
    <w:rsid w:val="00B57957"/>
    <w:rsid w:val="00B660AA"/>
    <w:rsid w:val="00B67C4A"/>
    <w:rsid w:val="00B965E8"/>
    <w:rsid w:val="00BB730C"/>
    <w:rsid w:val="00BC2105"/>
    <w:rsid w:val="00BD24E2"/>
    <w:rsid w:val="00BD2571"/>
    <w:rsid w:val="00BD3C02"/>
    <w:rsid w:val="00C311FD"/>
    <w:rsid w:val="00C33DB9"/>
    <w:rsid w:val="00C56BC1"/>
    <w:rsid w:val="00C67919"/>
    <w:rsid w:val="00C749CD"/>
    <w:rsid w:val="00C7769C"/>
    <w:rsid w:val="00C87047"/>
    <w:rsid w:val="00C95410"/>
    <w:rsid w:val="00CC55A4"/>
    <w:rsid w:val="00CC5EC3"/>
    <w:rsid w:val="00CD4EC6"/>
    <w:rsid w:val="00CF1CE6"/>
    <w:rsid w:val="00D04ACF"/>
    <w:rsid w:val="00D15CF7"/>
    <w:rsid w:val="00D22210"/>
    <w:rsid w:val="00D23D41"/>
    <w:rsid w:val="00D33769"/>
    <w:rsid w:val="00D457F6"/>
    <w:rsid w:val="00D4723F"/>
    <w:rsid w:val="00D525CA"/>
    <w:rsid w:val="00D91376"/>
    <w:rsid w:val="00D96710"/>
    <w:rsid w:val="00DB0387"/>
    <w:rsid w:val="00DB0710"/>
    <w:rsid w:val="00DD44B7"/>
    <w:rsid w:val="00DE1371"/>
    <w:rsid w:val="00DF10C8"/>
    <w:rsid w:val="00DF337D"/>
    <w:rsid w:val="00E2366A"/>
    <w:rsid w:val="00E47C15"/>
    <w:rsid w:val="00E539A4"/>
    <w:rsid w:val="00E65271"/>
    <w:rsid w:val="00E7433B"/>
    <w:rsid w:val="00E74BBD"/>
    <w:rsid w:val="00E77150"/>
    <w:rsid w:val="00E80234"/>
    <w:rsid w:val="00E8133A"/>
    <w:rsid w:val="00E81BC4"/>
    <w:rsid w:val="00EB03E1"/>
    <w:rsid w:val="00EB6E58"/>
    <w:rsid w:val="00EC0B8E"/>
    <w:rsid w:val="00EC4407"/>
    <w:rsid w:val="00ED237E"/>
    <w:rsid w:val="00EE3465"/>
    <w:rsid w:val="00F100B4"/>
    <w:rsid w:val="00F122F4"/>
    <w:rsid w:val="00F13334"/>
    <w:rsid w:val="00F3551E"/>
    <w:rsid w:val="00F3672E"/>
    <w:rsid w:val="00F41323"/>
    <w:rsid w:val="00F43308"/>
    <w:rsid w:val="00F44390"/>
    <w:rsid w:val="00F50043"/>
    <w:rsid w:val="00F51F84"/>
    <w:rsid w:val="00F61EC9"/>
    <w:rsid w:val="00F826D1"/>
    <w:rsid w:val="00F87457"/>
    <w:rsid w:val="00FA43E1"/>
    <w:rsid w:val="00FA64E2"/>
    <w:rsid w:val="00FC1B85"/>
    <w:rsid w:val="00FE6AAF"/>
    <w:rsid w:val="00FE7B0E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77CAC8"/>
  <w15:docId w15:val="{D1F1DBD4-2E41-4A93-BB96-C30CC67E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5B6EA7"/>
    <w:pPr>
      <w:spacing w:line="360" w:lineRule="auto"/>
      <w:jc w:val="both"/>
    </w:pPr>
    <w:rPr>
      <w:rFonts w:ascii="Georgia" w:hAnsi="Georgia"/>
      <w:lang w:val="it-IT" w:eastAsia="it-IT"/>
    </w:rPr>
  </w:style>
  <w:style w:type="paragraph" w:styleId="Titolo1">
    <w:name w:val="heading 1"/>
    <w:basedOn w:val="Normale"/>
    <w:next w:val="primoparagrafo"/>
    <w:qFormat/>
    <w:rsid w:val="007A631D"/>
    <w:pPr>
      <w:keepNext/>
      <w:pageBreakBefore/>
      <w:widowControl w:val="0"/>
      <w:numPr>
        <w:numId w:val="6"/>
      </w:numPr>
      <w:tabs>
        <w:tab w:val="right" w:pos="2268"/>
      </w:tabs>
      <w:spacing w:before="240" w:after="3000"/>
      <w:ind w:left="-624"/>
      <w:jc w:val="right"/>
      <w:outlineLvl w:val="0"/>
    </w:pPr>
    <w:rPr>
      <w:b/>
      <w:caps/>
      <w:snapToGrid w:val="0"/>
      <w:sz w:val="40"/>
    </w:rPr>
  </w:style>
  <w:style w:type="paragraph" w:styleId="Titolo2">
    <w:name w:val="heading 2"/>
    <w:basedOn w:val="Normale"/>
    <w:next w:val="primoparagrafo"/>
    <w:qFormat/>
    <w:rsid w:val="007A631D"/>
    <w:pPr>
      <w:keepNext/>
      <w:widowControl w:val="0"/>
      <w:numPr>
        <w:ilvl w:val="1"/>
        <w:numId w:val="6"/>
      </w:numPr>
      <w:spacing w:before="360" w:after="240"/>
      <w:outlineLvl w:val="1"/>
    </w:pPr>
    <w:rPr>
      <w:b/>
      <w:snapToGrid w:val="0"/>
      <w:sz w:val="32"/>
    </w:rPr>
  </w:style>
  <w:style w:type="paragraph" w:styleId="Titolo3">
    <w:name w:val="heading 3"/>
    <w:basedOn w:val="Normale"/>
    <w:next w:val="primoparagrafo"/>
    <w:qFormat/>
    <w:rsid w:val="007A631D"/>
    <w:pPr>
      <w:keepNext/>
      <w:widowControl w:val="0"/>
      <w:numPr>
        <w:ilvl w:val="2"/>
        <w:numId w:val="6"/>
      </w:numPr>
      <w:spacing w:before="240" w:after="240"/>
      <w:outlineLvl w:val="2"/>
    </w:pPr>
    <w:rPr>
      <w:b/>
      <w:snapToGrid w:val="0"/>
      <w:sz w:val="28"/>
    </w:rPr>
  </w:style>
  <w:style w:type="paragraph" w:styleId="Titolo4">
    <w:name w:val="heading 4"/>
    <w:basedOn w:val="Normale"/>
    <w:next w:val="primoparagrafo"/>
    <w:qFormat/>
    <w:rsid w:val="00252D65"/>
    <w:pPr>
      <w:keepNext/>
      <w:widowControl w:val="0"/>
      <w:spacing w:before="240" w:after="120"/>
      <w:outlineLvl w:val="3"/>
    </w:pPr>
    <w:rPr>
      <w:b/>
      <w:bCs/>
      <w:i/>
      <w:snapToGrid w:val="0"/>
      <w:sz w:val="28"/>
    </w:rPr>
  </w:style>
  <w:style w:type="paragraph" w:styleId="Titolo5">
    <w:name w:val="heading 5"/>
    <w:basedOn w:val="Normale"/>
    <w:next w:val="Normale"/>
    <w:qFormat/>
    <w:rsid w:val="00252D65"/>
    <w:pPr>
      <w:spacing w:before="240" w:after="60"/>
      <w:outlineLvl w:val="4"/>
    </w:pPr>
    <w:rPr>
      <w:i/>
      <w:iCs/>
      <w:sz w:val="26"/>
      <w:szCs w:val="26"/>
      <w:u w:val="single"/>
    </w:rPr>
  </w:style>
  <w:style w:type="paragraph" w:styleId="Titolo6">
    <w:name w:val="heading 6"/>
    <w:basedOn w:val="Normale"/>
    <w:next w:val="Normale"/>
    <w:qFormat/>
    <w:rsid w:val="00252D65"/>
    <w:p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basedOn w:val="Normale"/>
    <w:next w:val="Normale"/>
    <w:qFormat/>
    <w:rsid w:val="00252D65"/>
    <w:pPr>
      <w:spacing w:before="240" w:after="60"/>
      <w:outlineLvl w:val="6"/>
    </w:pPr>
    <w:rPr>
      <w:szCs w:val="24"/>
    </w:rPr>
  </w:style>
  <w:style w:type="paragraph" w:styleId="Titolo8">
    <w:name w:val="heading 8"/>
    <w:basedOn w:val="Normale"/>
    <w:next w:val="Normale"/>
    <w:qFormat/>
    <w:rsid w:val="00252D65"/>
    <w:pPr>
      <w:spacing w:before="240" w:after="60"/>
      <w:outlineLvl w:val="7"/>
    </w:pPr>
    <w:rPr>
      <w:i/>
      <w:iCs/>
      <w:szCs w:val="24"/>
    </w:rPr>
  </w:style>
  <w:style w:type="paragraph" w:styleId="Titolo9">
    <w:name w:val="heading 9"/>
    <w:basedOn w:val="Normale"/>
    <w:next w:val="Normale"/>
    <w:qFormat/>
    <w:rsid w:val="00252D6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Didascalia">
    <w:name w:val="caption"/>
    <w:basedOn w:val="Normale"/>
    <w:next w:val="Normale"/>
    <w:qFormat/>
    <w:rsid w:val="00F826D1"/>
    <w:pPr>
      <w:keepLines/>
      <w:widowControl w:val="0"/>
      <w:spacing w:after="120" w:line="240" w:lineRule="auto"/>
      <w:jc w:val="center"/>
    </w:pPr>
    <w:rPr>
      <w:bCs/>
      <w:snapToGrid w:val="0"/>
    </w:rPr>
  </w:style>
  <w:style w:type="paragraph" w:styleId="Sommario1">
    <w:name w:val="toc 1"/>
    <w:basedOn w:val="Normale"/>
    <w:next w:val="Normale"/>
    <w:autoRedefine/>
    <w:uiPriority w:val="39"/>
    <w:rsid w:val="00276968"/>
    <w:pPr>
      <w:tabs>
        <w:tab w:val="right" w:leader="dot" w:pos="8211"/>
      </w:tabs>
      <w:spacing w:before="120" w:after="120"/>
      <w:jc w:val="left"/>
    </w:pPr>
    <w:rPr>
      <w:rFonts w:ascii="Times New Roman" w:hAnsi="Times New Roman"/>
      <w:b/>
      <w:bCs/>
      <w:caps/>
    </w:rPr>
  </w:style>
  <w:style w:type="paragraph" w:styleId="Sommario2">
    <w:name w:val="toc 2"/>
    <w:basedOn w:val="Normale"/>
    <w:next w:val="Normale"/>
    <w:autoRedefine/>
    <w:uiPriority w:val="39"/>
    <w:rsid w:val="00252D65"/>
    <w:pPr>
      <w:ind w:left="200"/>
      <w:jc w:val="left"/>
    </w:pPr>
    <w:rPr>
      <w:rFonts w:ascii="Times New Roman" w:hAnsi="Times New Roman"/>
      <w:smallCaps/>
    </w:rPr>
  </w:style>
  <w:style w:type="paragraph" w:styleId="Sommario3">
    <w:name w:val="toc 3"/>
    <w:basedOn w:val="Normale"/>
    <w:next w:val="Normale"/>
    <w:autoRedefine/>
    <w:uiPriority w:val="39"/>
    <w:rsid w:val="00252D65"/>
    <w:pPr>
      <w:ind w:left="400"/>
      <w:jc w:val="left"/>
    </w:pPr>
    <w:rPr>
      <w:rFonts w:ascii="Times New Roman" w:hAnsi="Times New Roman"/>
      <w:i/>
      <w:iCs/>
    </w:rPr>
  </w:style>
  <w:style w:type="paragraph" w:styleId="Sommario4">
    <w:name w:val="toc 4"/>
    <w:basedOn w:val="Normale"/>
    <w:next w:val="Normale"/>
    <w:autoRedefine/>
    <w:semiHidden/>
    <w:rsid w:val="00252D65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Intestazione">
    <w:name w:val="header"/>
    <w:basedOn w:val="Normale"/>
    <w:link w:val="IntestazioneCarattere"/>
    <w:uiPriority w:val="99"/>
    <w:rsid w:val="00252D65"/>
    <w:pPr>
      <w:pBdr>
        <w:bottom w:val="single" w:sz="4" w:space="1" w:color="auto"/>
      </w:pBdr>
      <w:tabs>
        <w:tab w:val="right" w:pos="9638"/>
      </w:tabs>
      <w:spacing w:line="240" w:lineRule="auto"/>
      <w:jc w:val="left"/>
    </w:pPr>
  </w:style>
  <w:style w:type="paragraph" w:styleId="Pidipagina">
    <w:name w:val="footer"/>
    <w:basedOn w:val="Normale"/>
    <w:rsid w:val="00252D65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252D65"/>
  </w:style>
  <w:style w:type="paragraph" w:styleId="Corpotesto">
    <w:name w:val="Body Text"/>
    <w:basedOn w:val="Normale"/>
    <w:link w:val="CorpotestoCarattere"/>
    <w:rsid w:val="00252D65"/>
    <w:pPr>
      <w:tabs>
        <w:tab w:val="left" w:pos="709"/>
      </w:tabs>
    </w:pPr>
  </w:style>
  <w:style w:type="paragraph" w:styleId="Titolo">
    <w:name w:val="Title"/>
    <w:basedOn w:val="Normale"/>
    <w:next w:val="Normale"/>
    <w:qFormat/>
    <w:rsid w:val="00520A4E"/>
    <w:pPr>
      <w:keepNext/>
      <w:spacing w:before="720" w:after="840" w:line="240" w:lineRule="auto"/>
      <w:jc w:val="center"/>
      <w:outlineLvl w:val="0"/>
    </w:pPr>
    <w:rPr>
      <w:b/>
      <w:bCs/>
      <w:caps/>
      <w:sz w:val="40"/>
      <w:szCs w:val="24"/>
    </w:rPr>
  </w:style>
  <w:style w:type="paragraph" w:customStyle="1" w:styleId="figura">
    <w:name w:val="figura"/>
    <w:basedOn w:val="Normale"/>
    <w:next w:val="Normale"/>
    <w:autoRedefine/>
    <w:rsid w:val="00252D65"/>
    <w:pPr>
      <w:keepNext/>
      <w:spacing w:before="240"/>
      <w:jc w:val="center"/>
    </w:pPr>
  </w:style>
  <w:style w:type="paragraph" w:styleId="Sommario5">
    <w:name w:val="toc 5"/>
    <w:basedOn w:val="Normale"/>
    <w:next w:val="Normale"/>
    <w:autoRedefine/>
    <w:semiHidden/>
    <w:rsid w:val="00252D65"/>
    <w:pPr>
      <w:ind w:left="800"/>
      <w:jc w:val="left"/>
    </w:pPr>
    <w:rPr>
      <w:rFonts w:ascii="Times New Roman" w:hAnsi="Times New Roman"/>
      <w:sz w:val="18"/>
      <w:szCs w:val="18"/>
    </w:rPr>
  </w:style>
  <w:style w:type="paragraph" w:customStyle="1" w:styleId="equazione">
    <w:name w:val="equazione"/>
    <w:basedOn w:val="Normale"/>
    <w:next w:val="Normale"/>
    <w:autoRedefine/>
    <w:rsid w:val="007C46FA"/>
    <w:pPr>
      <w:tabs>
        <w:tab w:val="right" w:pos="8222"/>
      </w:tabs>
      <w:spacing w:before="120" w:after="120" w:line="240" w:lineRule="auto"/>
    </w:pPr>
    <w:rPr>
      <w:position w:val="-24"/>
    </w:rPr>
  </w:style>
  <w:style w:type="paragraph" w:styleId="Sommario6">
    <w:name w:val="toc 6"/>
    <w:basedOn w:val="Normale"/>
    <w:next w:val="Normale"/>
    <w:autoRedefine/>
    <w:semiHidden/>
    <w:rsid w:val="00252D65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ommario7">
    <w:name w:val="toc 7"/>
    <w:basedOn w:val="Normale"/>
    <w:next w:val="Normale"/>
    <w:autoRedefine/>
    <w:semiHidden/>
    <w:rsid w:val="00252D65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ommario8">
    <w:name w:val="toc 8"/>
    <w:basedOn w:val="Normale"/>
    <w:next w:val="Normale"/>
    <w:autoRedefine/>
    <w:semiHidden/>
    <w:rsid w:val="00252D65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ommario9">
    <w:name w:val="toc 9"/>
    <w:basedOn w:val="Normale"/>
    <w:next w:val="Normale"/>
    <w:autoRedefine/>
    <w:semiHidden/>
    <w:rsid w:val="00252D65"/>
    <w:pPr>
      <w:ind w:left="1600"/>
      <w:jc w:val="left"/>
    </w:pPr>
    <w:rPr>
      <w:rFonts w:ascii="Times New Roman" w:hAnsi="Times New Roman"/>
      <w:sz w:val="18"/>
      <w:szCs w:val="18"/>
    </w:rPr>
  </w:style>
  <w:style w:type="character" w:styleId="Collegamentoipertestuale">
    <w:name w:val="Hyperlink"/>
    <w:uiPriority w:val="99"/>
    <w:rsid w:val="004065FF"/>
    <w:rPr>
      <w:rFonts w:ascii="Georgia" w:hAnsi="Georgia"/>
      <w:color w:val="0000FF"/>
      <w:sz w:val="20"/>
      <w:szCs w:val="20"/>
      <w:u w:val="single"/>
    </w:rPr>
  </w:style>
  <w:style w:type="character" w:styleId="Collegamentovisitato">
    <w:name w:val="FollowedHyperlink"/>
    <w:rsid w:val="00252D65"/>
    <w:rPr>
      <w:color w:val="800080"/>
      <w:u w:val="single"/>
    </w:rPr>
  </w:style>
  <w:style w:type="paragraph" w:styleId="Indicedellefigure">
    <w:name w:val="table of figures"/>
    <w:basedOn w:val="Normale"/>
    <w:next w:val="Normale"/>
    <w:uiPriority w:val="99"/>
    <w:rsid w:val="00252D65"/>
    <w:pPr>
      <w:tabs>
        <w:tab w:val="right" w:pos="7655"/>
      </w:tabs>
      <w:ind w:left="1134" w:right="565" w:hanging="1134"/>
    </w:pPr>
    <w:rPr>
      <w:noProof/>
    </w:rPr>
  </w:style>
  <w:style w:type="paragraph" w:customStyle="1" w:styleId="cella">
    <w:name w:val="cella"/>
    <w:basedOn w:val="Normale"/>
    <w:rsid w:val="00252D65"/>
    <w:pPr>
      <w:keepNext/>
      <w:spacing w:line="240" w:lineRule="auto"/>
      <w:jc w:val="center"/>
    </w:pPr>
    <w:rPr>
      <w:rFonts w:ascii="Arial Narrow" w:hAnsi="Arial Narrow" w:cs="Arial"/>
    </w:rPr>
  </w:style>
  <w:style w:type="character" w:styleId="Testosegnaposto">
    <w:name w:val="Placeholder Text"/>
    <w:basedOn w:val="Carpredefinitoparagrafo"/>
    <w:uiPriority w:val="99"/>
    <w:semiHidden/>
    <w:rsid w:val="00A66A62"/>
    <w:rPr>
      <w:color w:val="808080"/>
    </w:rPr>
  </w:style>
  <w:style w:type="paragraph" w:customStyle="1" w:styleId="didascaliatabella">
    <w:name w:val="didascalia tabella"/>
    <w:basedOn w:val="Didascalia"/>
    <w:next w:val="Normale"/>
    <w:autoRedefine/>
    <w:rsid w:val="00252D65"/>
    <w:pPr>
      <w:keepNext/>
      <w:spacing w:before="120" w:after="0"/>
    </w:pPr>
  </w:style>
  <w:style w:type="paragraph" w:customStyle="1" w:styleId="titoloindice">
    <w:name w:val="titolo_indice"/>
    <w:basedOn w:val="Titolo"/>
    <w:next w:val="Normale"/>
    <w:autoRedefine/>
    <w:rsid w:val="00EB03E1"/>
    <w:pPr>
      <w:pageBreakBefore/>
      <w:tabs>
        <w:tab w:val="right" w:pos="8222"/>
      </w:tabs>
      <w:spacing w:before="480" w:after="1920"/>
      <w:jc w:val="right"/>
    </w:pPr>
    <w:rPr>
      <w:caps w:val="0"/>
      <w:sz w:val="36"/>
    </w:rPr>
  </w:style>
  <w:style w:type="paragraph" w:customStyle="1" w:styleId="celladestra">
    <w:name w:val="cella_destra"/>
    <w:basedOn w:val="cella"/>
    <w:next w:val="Normale"/>
    <w:rsid w:val="00252D65"/>
    <w:pPr>
      <w:jc w:val="right"/>
    </w:pPr>
  </w:style>
  <w:style w:type="paragraph" w:customStyle="1" w:styleId="cellagrassetto">
    <w:name w:val="cella_grassetto"/>
    <w:basedOn w:val="cella"/>
    <w:next w:val="Normale"/>
    <w:rsid w:val="00252D65"/>
    <w:rPr>
      <w:b/>
    </w:rPr>
  </w:style>
  <w:style w:type="paragraph" w:customStyle="1" w:styleId="cellaverticale">
    <w:name w:val="cella_verticale"/>
    <w:basedOn w:val="cella"/>
    <w:next w:val="Normale"/>
    <w:rsid w:val="00252D65"/>
    <w:pPr>
      <w:ind w:left="57"/>
    </w:pPr>
  </w:style>
  <w:style w:type="paragraph" w:customStyle="1" w:styleId="primoparagrafo">
    <w:name w:val="primo paragrafo"/>
    <w:basedOn w:val="Corpotesto"/>
    <w:next w:val="Corpotesto"/>
    <w:link w:val="primoparagrafoCarattere"/>
    <w:rsid w:val="00304B44"/>
    <w:pPr>
      <w:ind w:firstLine="397"/>
    </w:pPr>
  </w:style>
  <w:style w:type="paragraph" w:customStyle="1" w:styleId="cellaintestazione">
    <w:name w:val="cella intestazione"/>
    <w:basedOn w:val="cella"/>
    <w:autoRedefine/>
    <w:rsid w:val="00252D65"/>
    <w:pPr>
      <w:ind w:left="113"/>
      <w:jc w:val="left"/>
    </w:pPr>
    <w:rPr>
      <w:b/>
    </w:rPr>
  </w:style>
  <w:style w:type="character" w:customStyle="1" w:styleId="CorpotestoCarattere">
    <w:name w:val="Corpo testo Carattere"/>
    <w:link w:val="Corpotesto"/>
    <w:rsid w:val="001E18E7"/>
    <w:rPr>
      <w:rFonts w:ascii="Georgia" w:hAnsi="Georgia"/>
      <w:lang w:val="it-IT" w:eastAsia="it-IT" w:bidi="ar-SA"/>
    </w:rPr>
  </w:style>
  <w:style w:type="character" w:customStyle="1" w:styleId="primoparagrafoCarattere">
    <w:name w:val="primo paragrafo Carattere"/>
    <w:basedOn w:val="CorpotestoCarattere"/>
    <w:link w:val="primoparagrafo"/>
    <w:rsid w:val="001E18E7"/>
    <w:rPr>
      <w:rFonts w:ascii="Georgia" w:hAnsi="Georgia"/>
      <w:lang w:val="it-IT" w:eastAsia="it-IT" w:bidi="ar-SA"/>
    </w:rPr>
  </w:style>
  <w:style w:type="paragraph" w:customStyle="1" w:styleId="Appendicetitolo1">
    <w:name w:val="Appendice titolo 1"/>
    <w:basedOn w:val="Titolo1"/>
    <w:next w:val="primoparagrafo"/>
    <w:rsid w:val="007A631D"/>
    <w:pPr>
      <w:numPr>
        <w:numId w:val="7"/>
      </w:numPr>
    </w:pPr>
    <w:rPr>
      <w:lang w:val="en-GB"/>
    </w:rPr>
  </w:style>
  <w:style w:type="paragraph" w:customStyle="1" w:styleId="cellaintestazioneverticale">
    <w:name w:val="cella intestazione verticale"/>
    <w:basedOn w:val="cella"/>
    <w:autoRedefine/>
    <w:rsid w:val="00E65271"/>
    <w:pPr>
      <w:ind w:left="113"/>
      <w:jc w:val="left"/>
    </w:pPr>
    <w:rPr>
      <w:b/>
    </w:rPr>
  </w:style>
  <w:style w:type="table" w:styleId="Grigliatabella">
    <w:name w:val="Table Grid"/>
    <w:basedOn w:val="Tabellanormale"/>
    <w:rsid w:val="00A66A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a1">
    <w:name w:val="Bibliografia1"/>
    <w:basedOn w:val="Normale"/>
    <w:rsid w:val="00E65271"/>
    <w:pPr>
      <w:numPr>
        <w:numId w:val="5"/>
      </w:numPr>
      <w:spacing w:before="240" w:line="240" w:lineRule="auto"/>
    </w:pPr>
    <w:rPr>
      <w:color w:val="000000"/>
    </w:rPr>
  </w:style>
  <w:style w:type="paragraph" w:customStyle="1" w:styleId="Appendicetitolo2">
    <w:name w:val="Appendice titolo 2"/>
    <w:basedOn w:val="Titolo2"/>
    <w:next w:val="primoparagrafo"/>
    <w:rsid w:val="007A631D"/>
    <w:pPr>
      <w:numPr>
        <w:numId w:val="7"/>
      </w:numPr>
    </w:pPr>
  </w:style>
  <w:style w:type="paragraph" w:customStyle="1" w:styleId="Appendicetitolo3">
    <w:name w:val="Appendice titolo 3"/>
    <w:basedOn w:val="Titolo3"/>
    <w:next w:val="primoparagrafo"/>
    <w:rsid w:val="007A631D"/>
    <w:pPr>
      <w:numPr>
        <w:numId w:val="7"/>
      </w:numPr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B4100"/>
    <w:rPr>
      <w:rFonts w:ascii="Georgia" w:hAnsi="Georgia"/>
      <w:lang w:val="it-IT" w:eastAsia="it-IT"/>
    </w:rPr>
  </w:style>
  <w:style w:type="paragraph" w:styleId="Testofumetto">
    <w:name w:val="Balloon Text"/>
    <w:basedOn w:val="Normale"/>
    <w:link w:val="TestofumettoCarattere"/>
    <w:semiHidden/>
    <w:unhideWhenUsed/>
    <w:rsid w:val="00AE45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AE454C"/>
    <w:rPr>
      <w:rFonts w:ascii="Tahoma" w:hAnsi="Tahoma" w:cs="Tahoma"/>
      <w:sz w:val="16"/>
      <w:szCs w:val="16"/>
      <w:lang w:val="it-IT" w:eastAsia="it-IT"/>
    </w:rPr>
  </w:style>
  <w:style w:type="paragraph" w:styleId="Mappadocumento">
    <w:name w:val="Document Map"/>
    <w:basedOn w:val="Normale"/>
    <w:link w:val="MappadocumentoCarattere"/>
    <w:rsid w:val="00AE45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padocumentoCarattere">
    <w:name w:val="Mappa documento Carattere"/>
    <w:basedOn w:val="Carpredefinitoparagrafo"/>
    <w:link w:val="Mappadocumento"/>
    <w:rsid w:val="00AE454C"/>
    <w:rPr>
      <w:rFonts w:ascii="Tahoma" w:hAnsi="Tahoma" w:cs="Tahoma"/>
      <w:sz w:val="16"/>
      <w:szCs w:val="16"/>
      <w:lang w:val="it-IT" w:eastAsia="it-IT"/>
    </w:rPr>
  </w:style>
  <w:style w:type="paragraph" w:styleId="NormaleWeb">
    <w:name w:val="Normal (Web)"/>
    <w:basedOn w:val="Normale"/>
    <w:uiPriority w:val="99"/>
    <w:unhideWhenUsed/>
    <w:rsid w:val="00AE454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090EB7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7F632E"/>
    <w:pPr>
      <w:autoSpaceDE w:val="0"/>
      <w:autoSpaceDN w:val="0"/>
      <w:adjustRightInd w:val="0"/>
    </w:pPr>
    <w:rPr>
      <w:rFonts w:ascii="BJDGNM+Arial" w:hAnsi="BJDGNM+Arial" w:cs="BJDGNM+Arial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vide\Introduzion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0D7AB-4528-44B6-BDE9-C21EE066A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Introduzione.dot</Template>
  <TotalTime>387</TotalTime>
  <Pages>9</Pages>
  <Words>223</Words>
  <Characters>1277</Characters>
  <Application>Microsoft Office Word</Application>
  <DocSecurity>0</DocSecurity>
  <Lines>10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Modello per la redazione di tesi di laurea</vt:lpstr>
      <vt:lpstr>Modello per la redazione di tesi di laurea</vt:lpstr>
    </vt:vector>
  </TitlesOfParts>
  <Company>DIIAR-CIMI Politecnico di Milano</Company>
  <LinksUpToDate>false</LinksUpToDate>
  <CharactersWithSpaces>1498</CharactersWithSpaces>
  <SharedDoc>false</SharedDoc>
  <HLinks>
    <vt:vector size="168" baseType="variant"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_Toc161716104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_Toc161716103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_Toc161716102</vt:lpwstr>
      </vt:variant>
      <vt:variant>
        <vt:i4>1048624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_Toc161716101</vt:lpwstr>
      </vt:variant>
      <vt:variant>
        <vt:i4>1048624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_Toc161716100</vt:lpwstr>
      </vt:variant>
      <vt:variant>
        <vt:i4>1638449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_Toc161716099</vt:lpwstr>
      </vt:variant>
      <vt:variant>
        <vt:i4>1638449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_Toc161716098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_Toc511641494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_Toc511641493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_Toc511641492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_Toc511641491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_Toc511641490</vt:lpwstr>
      </vt:variant>
      <vt:variant>
        <vt:i4>1638452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_Toc511641489</vt:lpwstr>
      </vt:variant>
      <vt:variant>
        <vt:i4>1638452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_Toc511641488</vt:lpwstr>
      </vt:variant>
      <vt:variant>
        <vt:i4>1638452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_Toc511641487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_Toc511641486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_Toc511641485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_Toc511641484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_Toc511641483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_Toc511641482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_Toc511641481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_Toc511641480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_Toc511641479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_Toc511641478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_Toc511641477</vt:lpwstr>
      </vt:variant>
      <vt:variant>
        <vt:i4>1441844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_Toc511641476</vt:lpwstr>
      </vt:variant>
      <vt:variant>
        <vt:i4>1441844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_Toc511641475</vt:lpwstr>
      </vt:variant>
      <vt:variant>
        <vt:i4>1441844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_Toc511641474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Modello per la redazione di tesi di laurea</dc:title>
  <dc:subject/>
  <dc:creator>Giovanni Ravazzani</dc:creator>
  <cp:keywords>modello, tesi di laurea</cp:keywords>
  <dc:description/>
  <cp:lastModifiedBy>Gaia Frattini</cp:lastModifiedBy>
  <cp:revision>94</cp:revision>
  <cp:lastPrinted>2007-03-15T07:58:00Z</cp:lastPrinted>
  <dcterms:created xsi:type="dcterms:W3CDTF">2020-07-13T11:39:00Z</dcterms:created>
  <dcterms:modified xsi:type="dcterms:W3CDTF">2023-02-21T14:32:00Z</dcterms:modified>
  <cp:category>template</cp:category>
</cp:coreProperties>
</file>
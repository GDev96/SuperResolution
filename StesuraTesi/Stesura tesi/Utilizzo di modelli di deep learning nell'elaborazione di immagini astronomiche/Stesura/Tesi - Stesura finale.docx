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0D119" w14:textId="77777777" w:rsidR="009A3D00" w:rsidRDefault="009A3D00" w:rsidP="009A3D00">
      <w:pPr>
        <w:jc w:val="center"/>
        <w:rPr>
          <w:sz w:val="32"/>
        </w:rPr>
      </w:pPr>
      <w:bookmarkStart w:id="0" w:name="_Hlk45744485"/>
      <w:bookmarkEnd w:id="0"/>
    </w:p>
    <w:p w14:paraId="1462779D" w14:textId="77777777" w:rsidR="009A3D00" w:rsidRDefault="009A3D00" w:rsidP="009A3D00">
      <w:pPr>
        <w:jc w:val="center"/>
        <w:rPr>
          <w:sz w:val="32"/>
        </w:rPr>
      </w:pPr>
      <w:r>
        <w:rPr>
          <w:sz w:val="32"/>
        </w:rPr>
        <w:t>UNIVERSIT</w:t>
      </w:r>
      <w:r w:rsidRPr="00495977">
        <w:rPr>
          <w:sz w:val="32"/>
        </w:rPr>
        <w:t>À DEGLI STUDI DELL’INSUBRIA</w:t>
      </w:r>
    </w:p>
    <w:p w14:paraId="2093791C" w14:textId="77777777" w:rsidR="009A3D00" w:rsidRDefault="009A3D00" w:rsidP="009A3D00">
      <w:pPr>
        <w:jc w:val="center"/>
        <w:rPr>
          <w:sz w:val="32"/>
        </w:rPr>
      </w:pPr>
      <w:r>
        <w:rPr>
          <w:sz w:val="32"/>
        </w:rPr>
        <w:t>Dipartimento di Informatica</w:t>
      </w:r>
    </w:p>
    <w:p w14:paraId="5499EE0E" w14:textId="10AAF8EB" w:rsidR="009A3D00" w:rsidRDefault="004854EF" w:rsidP="009A3D00">
      <w:pPr>
        <w:spacing w:after="360"/>
        <w:jc w:val="center"/>
        <w:rPr>
          <w:sz w:val="32"/>
        </w:rPr>
      </w:pPr>
      <w:r>
        <w:rPr>
          <w:sz w:val="32"/>
        </w:rPr>
        <w:t>[Indirizzo]</w:t>
      </w:r>
    </w:p>
    <w:p w14:paraId="304E627B" w14:textId="77777777" w:rsidR="0074277C" w:rsidRPr="0074277C" w:rsidRDefault="0074277C" w:rsidP="009A3D00">
      <w:pPr>
        <w:spacing w:after="360"/>
        <w:jc w:val="center"/>
        <w:rPr>
          <w:sz w:val="2"/>
          <w:szCs w:val="2"/>
        </w:rPr>
      </w:pPr>
    </w:p>
    <w:p w14:paraId="4A24E8E4" w14:textId="77777777" w:rsidR="0074277C" w:rsidRDefault="009A3D00" w:rsidP="0074277C">
      <w:pPr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 wp14:anchorId="4166022F" wp14:editId="016E98C6">
            <wp:extent cx="1983788" cy="1983788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illo_base_2500x25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295" cy="19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555D" w14:textId="77777777" w:rsidR="0074277C" w:rsidRPr="0074277C" w:rsidRDefault="0074277C" w:rsidP="0074277C">
      <w:pPr>
        <w:jc w:val="center"/>
        <w:rPr>
          <w:sz w:val="28"/>
          <w:szCs w:val="18"/>
        </w:rPr>
      </w:pPr>
    </w:p>
    <w:p w14:paraId="05627ECC" w14:textId="65D38B8E" w:rsidR="003C26C7" w:rsidRDefault="004854EF">
      <w:pPr>
        <w:pStyle w:val="Titolo"/>
      </w:pPr>
      <w:bookmarkStart w:id="1" w:name="_Toc127885941"/>
      <w:r>
        <w:t>Titolo</w:t>
      </w:r>
      <w:bookmarkEnd w:id="1"/>
    </w:p>
    <w:p w14:paraId="2EA6F974" w14:textId="7100E102" w:rsidR="00520A4E" w:rsidRPr="00520A4E" w:rsidRDefault="005D74C4" w:rsidP="009F3978">
      <w:pPr>
        <w:spacing w:before="1320"/>
        <w:jc w:val="right"/>
        <w:rPr>
          <w:sz w:val="32"/>
        </w:rPr>
      </w:pPr>
      <w:r>
        <w:rPr>
          <w:sz w:val="32"/>
        </w:rPr>
        <w:t>MT. 736610</w:t>
      </w:r>
    </w:p>
    <w:p w14:paraId="56BCAA76" w14:textId="5CA20623" w:rsidR="003C26C7" w:rsidRDefault="005D74C4" w:rsidP="00520A4E">
      <w:pPr>
        <w:jc w:val="right"/>
        <w:rPr>
          <w:sz w:val="32"/>
        </w:rPr>
      </w:pPr>
      <w:r>
        <w:rPr>
          <w:sz w:val="32"/>
        </w:rPr>
        <w:t>Frattini Gaia</w:t>
      </w:r>
    </w:p>
    <w:p w14:paraId="1EE44A1C" w14:textId="2DEC1738" w:rsidR="00D15CF7" w:rsidRDefault="00520A4E" w:rsidP="009F3978">
      <w:pPr>
        <w:pStyle w:val="cellaverticale"/>
        <w:spacing w:before="1320"/>
        <w:rPr>
          <w:rFonts w:ascii="Georgia" w:hAnsi="Georgia" w:cs="Times New Roman"/>
          <w:sz w:val="32"/>
        </w:rPr>
      </w:pPr>
      <w:r w:rsidRPr="00520A4E">
        <w:rPr>
          <w:rFonts w:ascii="Georgia" w:hAnsi="Georgia" w:cs="Times New Roman"/>
          <w:sz w:val="32"/>
        </w:rPr>
        <w:t xml:space="preserve">Anno accademico </w:t>
      </w:r>
      <w:r w:rsidR="005D74C4">
        <w:rPr>
          <w:rFonts w:ascii="Georgia" w:hAnsi="Georgia" w:cs="Times New Roman"/>
          <w:sz w:val="32"/>
        </w:rPr>
        <w:t>202</w:t>
      </w:r>
      <w:r w:rsidR="004854EF">
        <w:rPr>
          <w:rFonts w:ascii="Georgia" w:hAnsi="Georgia" w:cs="Times New Roman"/>
          <w:sz w:val="32"/>
        </w:rPr>
        <w:t>…</w:t>
      </w:r>
      <w:r w:rsidRPr="00520A4E">
        <w:rPr>
          <w:rFonts w:ascii="Georgia" w:hAnsi="Georgia" w:cs="Times New Roman"/>
          <w:sz w:val="32"/>
        </w:rPr>
        <w:t>/</w:t>
      </w:r>
      <w:r w:rsidR="005D74C4">
        <w:rPr>
          <w:rFonts w:ascii="Georgia" w:hAnsi="Georgia" w:cs="Times New Roman"/>
          <w:sz w:val="32"/>
        </w:rPr>
        <w:t>202</w:t>
      </w:r>
      <w:r w:rsidR="004854EF">
        <w:rPr>
          <w:rFonts w:ascii="Georgia" w:hAnsi="Georgia" w:cs="Times New Roman"/>
          <w:sz w:val="32"/>
        </w:rPr>
        <w:t>…</w:t>
      </w:r>
    </w:p>
    <w:p w14:paraId="36FBD476" w14:textId="77777777" w:rsidR="00D15CF7" w:rsidRPr="00D15CF7" w:rsidRDefault="00D15CF7" w:rsidP="00D15CF7">
      <w:pPr>
        <w:sectPr w:rsidR="00D15CF7" w:rsidRPr="00D15CF7" w:rsidSect="005B6EA7">
          <w:footerReference w:type="even" r:id="rId9"/>
          <w:footerReference w:type="first" r:id="rId10"/>
          <w:type w:val="continuous"/>
          <w:pgSz w:w="11906" w:h="16838" w:code="9"/>
          <w:pgMar w:top="1985" w:right="1701" w:bottom="1985" w:left="1644" w:header="851" w:footer="851" w:gutter="340"/>
          <w:pgNumType w:fmt="upperRoman" w:start="1"/>
          <w:cols w:space="720"/>
        </w:sectPr>
      </w:pPr>
    </w:p>
    <w:p w14:paraId="761286DC" w14:textId="77777777" w:rsidR="003C26C7" w:rsidRDefault="003C26C7" w:rsidP="00EB03E1">
      <w:pPr>
        <w:pStyle w:val="titoloindice"/>
      </w:pPr>
      <w:bookmarkStart w:id="2" w:name="_Toc127885942"/>
      <w:r>
        <w:lastRenderedPageBreak/>
        <w:t>Indice</w:t>
      </w:r>
      <w:r w:rsidR="00D15CF7">
        <w:t xml:space="preserve"> dei contenuti</w:t>
      </w:r>
      <w:bookmarkEnd w:id="2"/>
    </w:p>
    <w:p w14:paraId="264A5C0B" w14:textId="745633A1" w:rsidR="004854EF" w:rsidRDefault="00E77150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>
        <w:rPr>
          <w:rFonts w:ascii="Arial" w:hAnsi="Arial" w:cs="Arial"/>
          <w:sz w:val="24"/>
        </w:rPr>
        <w:fldChar w:fldCharType="begin"/>
      </w:r>
      <w:r w:rsidR="00A853B4">
        <w:rPr>
          <w:rFonts w:ascii="Arial" w:hAnsi="Arial" w:cs="Arial"/>
          <w:sz w:val="24"/>
        </w:rPr>
        <w:instrText xml:space="preserve"> TOC \o "1-3" \h \z </w:instrText>
      </w:r>
      <w:r>
        <w:rPr>
          <w:rFonts w:ascii="Arial" w:hAnsi="Arial" w:cs="Arial"/>
          <w:sz w:val="24"/>
        </w:rPr>
        <w:fldChar w:fldCharType="separate"/>
      </w:r>
      <w:hyperlink w:anchor="_Toc127885941" w:history="1">
        <w:r w:rsidR="004854EF" w:rsidRPr="00800BB8">
          <w:rPr>
            <w:rStyle w:val="Collegamentoipertestuale"/>
            <w:noProof/>
          </w:rPr>
          <w:t>Titolo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_Toc127885941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I</w:t>
        </w:r>
        <w:r w:rsidR="004854EF">
          <w:rPr>
            <w:noProof/>
            <w:webHidden/>
          </w:rPr>
          <w:fldChar w:fldCharType="end"/>
        </w:r>
      </w:hyperlink>
    </w:p>
    <w:p w14:paraId="0DB9D729" w14:textId="421BBF17" w:rsidR="004854EF" w:rsidRDefault="00000000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42" w:history="1">
        <w:r w:rsidR="004854EF" w:rsidRPr="00800BB8">
          <w:rPr>
            <w:rStyle w:val="Collegamentoipertestuale"/>
            <w:noProof/>
          </w:rPr>
          <w:t>Indice dei contenuti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_Toc127885942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1</w:t>
        </w:r>
        <w:r w:rsidR="004854EF">
          <w:rPr>
            <w:noProof/>
            <w:webHidden/>
          </w:rPr>
          <w:fldChar w:fldCharType="end"/>
        </w:r>
      </w:hyperlink>
    </w:p>
    <w:p w14:paraId="2D7FE61C" w14:textId="6FB3A52D" w:rsidR="004854EF" w:rsidRDefault="00000000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43" w:history="1">
        <w:r w:rsidR="004854EF" w:rsidRPr="00800BB8">
          <w:rPr>
            <w:rStyle w:val="Collegamentoipertestuale"/>
            <w:noProof/>
          </w:rPr>
          <w:t>Introduzione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_Toc127885943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2</w:t>
        </w:r>
        <w:r w:rsidR="004854EF">
          <w:rPr>
            <w:noProof/>
            <w:webHidden/>
          </w:rPr>
          <w:fldChar w:fldCharType="end"/>
        </w:r>
      </w:hyperlink>
    </w:p>
    <w:p w14:paraId="1EAB8C14" w14:textId="69577C04" w:rsidR="004854EF" w:rsidRDefault="00000000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44" w:history="1">
        <w:r w:rsidR="004854EF" w:rsidRPr="00800BB8">
          <w:rPr>
            <w:rStyle w:val="Collegamentoipertestuale"/>
            <w:noProof/>
          </w:rPr>
          <w:t>CAPITOLO 1 [TITOLO]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_Toc127885944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3</w:t>
        </w:r>
        <w:r w:rsidR="004854EF">
          <w:rPr>
            <w:noProof/>
            <w:webHidden/>
          </w:rPr>
          <w:fldChar w:fldCharType="end"/>
        </w:r>
      </w:hyperlink>
    </w:p>
    <w:p w14:paraId="36298ED1" w14:textId="18CEA38D" w:rsidR="004854EF" w:rsidRDefault="00000000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27885945" w:history="1">
        <w:r w:rsidR="004854EF" w:rsidRPr="00800BB8">
          <w:rPr>
            <w:rStyle w:val="Collegamentoipertestuale"/>
            <w:noProof/>
          </w:rPr>
          <w:t>1.1 Sottotitolo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_Toc127885945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3</w:t>
        </w:r>
        <w:r w:rsidR="004854EF">
          <w:rPr>
            <w:noProof/>
            <w:webHidden/>
          </w:rPr>
          <w:fldChar w:fldCharType="end"/>
        </w:r>
      </w:hyperlink>
    </w:p>
    <w:p w14:paraId="7358C090" w14:textId="3FADDB47" w:rsidR="004854EF" w:rsidRDefault="00000000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127885946" w:history="1">
        <w:r w:rsidR="004854EF" w:rsidRPr="00800BB8">
          <w:rPr>
            <w:rStyle w:val="Collegamentoipertestuale"/>
            <w:noProof/>
          </w:rPr>
          <w:t>1.1.1 Sottotitolo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_Toc127885946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3</w:t>
        </w:r>
        <w:r w:rsidR="004854EF">
          <w:rPr>
            <w:noProof/>
            <w:webHidden/>
          </w:rPr>
          <w:fldChar w:fldCharType="end"/>
        </w:r>
      </w:hyperlink>
    </w:p>
    <w:p w14:paraId="2EE04FF2" w14:textId="095ECC50" w:rsidR="004854EF" w:rsidRDefault="00000000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47" w:history="1">
        <w:r w:rsidR="004854EF" w:rsidRPr="00800BB8">
          <w:rPr>
            <w:rStyle w:val="Collegamentoipertestuale"/>
            <w:noProof/>
          </w:rPr>
          <w:t>Capitolo 2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_Toc127885947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4</w:t>
        </w:r>
        <w:r w:rsidR="004854EF">
          <w:rPr>
            <w:noProof/>
            <w:webHidden/>
          </w:rPr>
          <w:fldChar w:fldCharType="end"/>
        </w:r>
      </w:hyperlink>
    </w:p>
    <w:p w14:paraId="6E67C5A9" w14:textId="1985E570" w:rsidR="004854EF" w:rsidRDefault="00000000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27885948" w:history="1">
        <w:r w:rsidR="004854EF" w:rsidRPr="00800BB8">
          <w:rPr>
            <w:rStyle w:val="Collegamentoipertestuale"/>
            <w:noProof/>
          </w:rPr>
          <w:t>2.1 Sottotitolo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_Toc127885948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4</w:t>
        </w:r>
        <w:r w:rsidR="004854EF">
          <w:rPr>
            <w:noProof/>
            <w:webHidden/>
          </w:rPr>
          <w:fldChar w:fldCharType="end"/>
        </w:r>
      </w:hyperlink>
    </w:p>
    <w:p w14:paraId="1E16E0EE" w14:textId="38F7F6D4" w:rsidR="004854EF" w:rsidRDefault="00000000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27885949" w:history="1">
        <w:r w:rsidR="004854EF" w:rsidRPr="00800BB8">
          <w:rPr>
            <w:rStyle w:val="Collegamentoipertestuale"/>
            <w:noProof/>
          </w:rPr>
          <w:t>2.2 Sottotitolo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_Toc127885949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4</w:t>
        </w:r>
        <w:r w:rsidR="004854EF">
          <w:rPr>
            <w:noProof/>
            <w:webHidden/>
          </w:rPr>
          <w:fldChar w:fldCharType="end"/>
        </w:r>
      </w:hyperlink>
    </w:p>
    <w:p w14:paraId="6EBFB9BD" w14:textId="3D98509F" w:rsidR="004854EF" w:rsidRDefault="00000000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127885950" w:history="1">
        <w:r w:rsidR="004854EF" w:rsidRPr="00800BB8">
          <w:rPr>
            <w:rStyle w:val="Collegamentoipertestuale"/>
            <w:noProof/>
          </w:rPr>
          <w:t>2.2.1 Sottotitolo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_Toc127885950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4</w:t>
        </w:r>
        <w:r w:rsidR="004854EF">
          <w:rPr>
            <w:noProof/>
            <w:webHidden/>
          </w:rPr>
          <w:fldChar w:fldCharType="end"/>
        </w:r>
      </w:hyperlink>
    </w:p>
    <w:p w14:paraId="4C45791A" w14:textId="50A9BFB9" w:rsidR="004854EF" w:rsidRDefault="00000000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51" w:history="1">
        <w:r w:rsidR="004854EF" w:rsidRPr="00800BB8">
          <w:rPr>
            <w:rStyle w:val="Collegamentoipertestuale"/>
            <w:noProof/>
          </w:rPr>
          <w:t>Capitolo 3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_Toc127885951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5</w:t>
        </w:r>
        <w:r w:rsidR="004854EF">
          <w:rPr>
            <w:noProof/>
            <w:webHidden/>
          </w:rPr>
          <w:fldChar w:fldCharType="end"/>
        </w:r>
      </w:hyperlink>
    </w:p>
    <w:p w14:paraId="2043B496" w14:textId="136771EF" w:rsidR="004854EF" w:rsidRDefault="00000000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52" w:history="1">
        <w:r w:rsidR="004854EF" w:rsidRPr="00800BB8">
          <w:rPr>
            <w:rStyle w:val="Collegamentoipertestuale"/>
            <w:noProof/>
          </w:rPr>
          <w:t>Conclusioni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_Toc127885952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6</w:t>
        </w:r>
        <w:r w:rsidR="004854EF">
          <w:rPr>
            <w:noProof/>
            <w:webHidden/>
          </w:rPr>
          <w:fldChar w:fldCharType="end"/>
        </w:r>
      </w:hyperlink>
    </w:p>
    <w:p w14:paraId="6073A5AC" w14:textId="61B52E7E" w:rsidR="004854EF" w:rsidRDefault="00000000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53" w:history="1">
        <w:r w:rsidR="004854EF" w:rsidRPr="00800BB8">
          <w:rPr>
            <w:rStyle w:val="Collegamentoipertestuale"/>
            <w:noProof/>
          </w:rPr>
          <w:t>Riferimenti bibliografici e sitografici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_Toc127885953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7</w:t>
        </w:r>
        <w:r w:rsidR="004854EF">
          <w:rPr>
            <w:noProof/>
            <w:webHidden/>
          </w:rPr>
          <w:fldChar w:fldCharType="end"/>
        </w:r>
      </w:hyperlink>
    </w:p>
    <w:p w14:paraId="64993F51" w14:textId="4FA7A6C1" w:rsidR="008A5152" w:rsidRPr="003F1459" w:rsidRDefault="00E77150" w:rsidP="007F1F75">
      <w:pPr>
        <w:pStyle w:val="Titolo1"/>
        <w:numPr>
          <w:ilvl w:val="0"/>
          <w:numId w:val="0"/>
        </w:numPr>
        <w:ind w:left="4678"/>
        <w:rPr>
          <w:bCs/>
        </w:rPr>
      </w:pPr>
      <w:r>
        <w:rPr>
          <w:rFonts w:ascii="Arial" w:hAnsi="Arial" w:cs="Arial"/>
          <w:bCs/>
          <w:sz w:val="24"/>
        </w:rPr>
        <w:lastRenderedPageBreak/>
        <w:fldChar w:fldCharType="end"/>
      </w:r>
      <w:bookmarkStart w:id="3" w:name="_Toc161635525"/>
      <w:bookmarkStart w:id="4" w:name="_Toc127885943"/>
      <w:r w:rsidR="008A5152" w:rsidRPr="003F1459">
        <w:t>Introduzione</w:t>
      </w:r>
      <w:bookmarkEnd w:id="3"/>
      <w:bookmarkEnd w:id="4"/>
    </w:p>
    <w:p w14:paraId="3D2B090D" w14:textId="5710749B" w:rsidR="00316D9B" w:rsidRPr="004854EF" w:rsidRDefault="004854EF" w:rsidP="004854EF">
      <w:pPr>
        <w:pStyle w:val="primoparagrafo"/>
      </w:pPr>
      <w:r w:rsidRPr="004854EF">
        <w:t>Stesura</w:t>
      </w:r>
    </w:p>
    <w:p w14:paraId="4D3D37F5" w14:textId="77777777" w:rsidR="003F1459" w:rsidRPr="003F1459" w:rsidRDefault="003F1459" w:rsidP="003F1459">
      <w:pPr>
        <w:pStyle w:val="primoparagrafo"/>
        <w:sectPr w:rsidR="003F1459" w:rsidRPr="003F1459" w:rsidSect="008A5152">
          <w:headerReference w:type="even" r:id="rId11"/>
          <w:headerReference w:type="default" r:id="rId12"/>
          <w:footerReference w:type="even" r:id="rId13"/>
          <w:footerReference w:type="first" r:id="rId14"/>
          <w:pgSz w:w="11906" w:h="16838" w:code="9"/>
          <w:pgMar w:top="1985" w:right="1701" w:bottom="1985" w:left="1644" w:header="851" w:footer="851" w:gutter="340"/>
          <w:pgNumType w:start="1"/>
          <w:cols w:space="720"/>
          <w:titlePg/>
        </w:sectPr>
      </w:pPr>
    </w:p>
    <w:p w14:paraId="40988267" w14:textId="06FF9EF3" w:rsidR="008A5152" w:rsidRDefault="003B6EB8" w:rsidP="003F1459">
      <w:pPr>
        <w:pStyle w:val="Titolo1"/>
        <w:numPr>
          <w:ilvl w:val="0"/>
          <w:numId w:val="0"/>
        </w:numPr>
        <w:ind w:left="-624"/>
      </w:pPr>
      <w:bookmarkStart w:id="5" w:name="_Toc127885944"/>
      <w:r>
        <w:lastRenderedPageBreak/>
        <w:t>CAPITOLO 1</w:t>
      </w:r>
      <w:r w:rsidR="008A5152">
        <w:br/>
      </w:r>
      <w:r w:rsidR="004854EF">
        <w:t>[TITOLO]</w:t>
      </w:r>
      <w:bookmarkEnd w:id="5"/>
    </w:p>
    <w:p w14:paraId="20F861B3" w14:textId="470C3594" w:rsidR="008A5152" w:rsidRDefault="004854EF" w:rsidP="00FE7B0E">
      <w:pPr>
        <w:pStyle w:val="Titolo2"/>
      </w:pPr>
      <w:bookmarkStart w:id="6" w:name="_Toc127885945"/>
      <w:r>
        <w:t>Sottotitolo</w:t>
      </w:r>
      <w:bookmarkEnd w:id="6"/>
    </w:p>
    <w:p w14:paraId="3A704276" w14:textId="6AF5BAFF" w:rsidR="004854EF" w:rsidRPr="004854EF" w:rsidRDefault="004854EF" w:rsidP="004854EF">
      <w:pPr>
        <w:pStyle w:val="primoparagrafo"/>
      </w:pPr>
      <w:r>
        <w:t>Stesura</w:t>
      </w:r>
    </w:p>
    <w:p w14:paraId="7AC92ABE" w14:textId="6810A6AC" w:rsidR="00A66A62" w:rsidRDefault="004854EF" w:rsidP="004854EF">
      <w:pPr>
        <w:pStyle w:val="Titolo3"/>
      </w:pPr>
      <w:bookmarkStart w:id="7" w:name="_Toc127885946"/>
      <w:r>
        <w:t>Sottotitolo</w:t>
      </w:r>
      <w:bookmarkEnd w:id="7"/>
    </w:p>
    <w:p w14:paraId="47DAEBC6" w14:textId="61D70B18" w:rsidR="008A5152" w:rsidRDefault="008A5152" w:rsidP="008A5152">
      <w:pPr>
        <w:pStyle w:val="Titolo1"/>
      </w:pPr>
      <w:r>
        <w:lastRenderedPageBreak/>
        <w:br/>
      </w:r>
      <w:bookmarkStart w:id="8" w:name="_Toc127885947"/>
      <w:bookmarkEnd w:id="8"/>
    </w:p>
    <w:p w14:paraId="7CEFBA2D" w14:textId="45D27102" w:rsidR="00243241" w:rsidRPr="00243241" w:rsidRDefault="004854EF" w:rsidP="00243241">
      <w:pPr>
        <w:pStyle w:val="NormaleWeb"/>
        <w:shd w:val="clear" w:color="auto" w:fill="FFFFFF"/>
        <w:spacing w:before="120" w:beforeAutospacing="0" w:after="120" w:afterAutospacing="0"/>
        <w:jc w:val="both"/>
        <w:rPr>
          <w:rFonts w:ascii="Bookman Old Style" w:hAnsi="Bookman Old Style" w:cs="Arial"/>
          <w:color w:val="202122"/>
        </w:rPr>
      </w:pPr>
      <w:r>
        <w:rPr>
          <w:rFonts w:ascii="Bookman Old Style" w:hAnsi="Bookman Old Style" w:cstheme="minorHAnsi"/>
        </w:rPr>
        <w:t>Stesura</w:t>
      </w:r>
    </w:p>
    <w:p w14:paraId="26A8632A" w14:textId="210EA01E" w:rsidR="00B01446" w:rsidRDefault="004854EF" w:rsidP="00B01446">
      <w:pPr>
        <w:pStyle w:val="Titolo2"/>
      </w:pPr>
      <w:bookmarkStart w:id="9" w:name="_Toc127885948"/>
      <w:r>
        <w:t>Sottotitolo</w:t>
      </w:r>
      <w:bookmarkEnd w:id="9"/>
    </w:p>
    <w:p w14:paraId="045A3E55" w14:textId="2390CDF4" w:rsidR="006672F4" w:rsidRPr="001E54C6" w:rsidRDefault="004854EF" w:rsidP="00583E29">
      <w:pPr>
        <w:pStyle w:val="Titolo2"/>
      </w:pPr>
      <w:bookmarkStart w:id="10" w:name="_Toc127885949"/>
      <w:r>
        <w:t>Sottotitolo</w:t>
      </w:r>
      <w:bookmarkEnd w:id="10"/>
    </w:p>
    <w:p w14:paraId="76FC2FD7" w14:textId="78895A74" w:rsidR="00E47C15" w:rsidRDefault="004854EF" w:rsidP="009A544C">
      <w:pPr>
        <w:pStyle w:val="Titolo3"/>
      </w:pPr>
      <w:bookmarkStart w:id="11" w:name="_Toc127885950"/>
      <w:r>
        <w:t>Sottotitolo</w:t>
      </w:r>
      <w:bookmarkEnd w:id="11"/>
    </w:p>
    <w:p w14:paraId="3701B344" w14:textId="35EEB5A7" w:rsidR="00B01446" w:rsidRDefault="00B01446" w:rsidP="004854EF">
      <w:pPr>
        <w:spacing w:line="240" w:lineRule="auto"/>
      </w:pPr>
    </w:p>
    <w:p w14:paraId="574711B1" w14:textId="77777777" w:rsidR="00D525CA" w:rsidRDefault="00D525CA" w:rsidP="008A5152">
      <w:pPr>
        <w:sectPr w:rsidR="00D525CA" w:rsidSect="00E80234">
          <w:headerReference w:type="even" r:id="rId15"/>
          <w:headerReference w:type="default" r:id="rId16"/>
          <w:footerReference w:type="first" r:id="rId17"/>
          <w:type w:val="oddPage"/>
          <w:pgSz w:w="11906" w:h="16838" w:code="9"/>
          <w:pgMar w:top="1985" w:right="1701" w:bottom="1985" w:left="1644" w:header="851" w:footer="851" w:gutter="340"/>
          <w:cols w:space="720"/>
          <w:titlePg/>
        </w:sectPr>
      </w:pPr>
    </w:p>
    <w:p w14:paraId="5C7E92E8" w14:textId="2F202E25" w:rsidR="003B6EB8" w:rsidRDefault="003B6EB8" w:rsidP="003B6EB8">
      <w:pPr>
        <w:pStyle w:val="Titolo1"/>
      </w:pPr>
      <w:bookmarkStart w:id="12" w:name="_Toc161635538"/>
      <w:r>
        <w:lastRenderedPageBreak/>
        <w:br/>
      </w:r>
      <w:bookmarkStart w:id="13" w:name="_Toc127885951"/>
      <w:bookmarkEnd w:id="13"/>
    </w:p>
    <w:p w14:paraId="0097064E" w14:textId="2FF90566" w:rsidR="004854EF" w:rsidRPr="004854EF" w:rsidRDefault="004854EF" w:rsidP="004854EF">
      <w:pPr>
        <w:pStyle w:val="primoparagrafo"/>
      </w:pPr>
      <w:r>
        <w:t>Stesura</w:t>
      </w:r>
    </w:p>
    <w:p w14:paraId="23558C3F" w14:textId="61A6FA31" w:rsidR="00B01446" w:rsidRDefault="004854EF" w:rsidP="004854EF">
      <w:pPr>
        <w:pStyle w:val="Titolo1"/>
        <w:numPr>
          <w:ilvl w:val="0"/>
          <w:numId w:val="0"/>
        </w:numPr>
        <w:ind w:left="4820"/>
      </w:pPr>
      <w:bookmarkStart w:id="14" w:name="_Toc127885952"/>
      <w:r>
        <w:lastRenderedPageBreak/>
        <w:t>Conclusioni</w:t>
      </w:r>
      <w:bookmarkEnd w:id="14"/>
    </w:p>
    <w:p w14:paraId="34285FA2" w14:textId="2F64D6B3" w:rsidR="0052325F" w:rsidRPr="004854EF" w:rsidRDefault="004854EF" w:rsidP="004854EF">
      <w:pPr>
        <w:pStyle w:val="NormaleWeb"/>
        <w:shd w:val="clear" w:color="auto" w:fill="FFFFFF"/>
        <w:spacing w:before="120" w:beforeAutospacing="0" w:after="120" w:afterAutospacing="0"/>
        <w:jc w:val="both"/>
        <w:rPr>
          <w:rFonts w:ascii="Bookman Old Style" w:hAnsi="Bookman Old Style" w:cstheme="minorHAnsi"/>
        </w:rPr>
      </w:pPr>
      <w:r w:rsidRPr="004854EF">
        <w:rPr>
          <w:rFonts w:ascii="Bookman Old Style" w:hAnsi="Bookman Old Style" w:cstheme="minorHAnsi"/>
        </w:rPr>
        <w:t>Stesura</w:t>
      </w:r>
    </w:p>
    <w:p w14:paraId="16667D10" w14:textId="77777777" w:rsidR="008A5152" w:rsidRPr="00D525CA" w:rsidRDefault="008A5152" w:rsidP="00EB03E1">
      <w:pPr>
        <w:pStyle w:val="titoloindice"/>
      </w:pPr>
      <w:bookmarkStart w:id="15" w:name="_Toc127885953"/>
      <w:r w:rsidRPr="00D525CA">
        <w:lastRenderedPageBreak/>
        <w:t>Riferimenti bibliografici</w:t>
      </w:r>
      <w:bookmarkEnd w:id="12"/>
      <w:r w:rsidR="003F1459">
        <w:t xml:space="preserve"> e sitografici</w:t>
      </w:r>
      <w:bookmarkEnd w:id="15"/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55"/>
      </w:tblGrid>
      <w:tr w:rsidR="006F1E92" w:rsidRPr="00817B0B" w14:paraId="32F98C50" w14:textId="77777777">
        <w:trPr>
          <w:cantSplit/>
        </w:trPr>
        <w:tc>
          <w:tcPr>
            <w:tcW w:w="8355" w:type="dxa"/>
          </w:tcPr>
          <w:p w14:paraId="2E4C7831" w14:textId="18482C0B" w:rsidR="004854EF" w:rsidRDefault="004854EF" w:rsidP="00817B0B">
            <w:pPr>
              <w:pStyle w:val="Bibliografia1"/>
            </w:pPr>
            <w:bookmarkStart w:id="16" w:name="_Ref161668063"/>
            <w:r>
              <w:t>Autore/i, Titolo, Edizione, Anno</w:t>
            </w:r>
          </w:p>
          <w:p w14:paraId="74D88F2C" w14:textId="7FAED039" w:rsidR="006F1E92" w:rsidRPr="00817B0B" w:rsidRDefault="004854EF" w:rsidP="00817B0B">
            <w:pPr>
              <w:pStyle w:val="Bibliografia1"/>
            </w:pPr>
            <w:r>
              <w:t>Indirizzo web</w:t>
            </w:r>
            <w:r w:rsidR="006F1E92" w:rsidRPr="00817B0B">
              <w:t xml:space="preserve"> </w:t>
            </w:r>
            <w:bookmarkEnd w:id="16"/>
          </w:p>
        </w:tc>
      </w:tr>
    </w:tbl>
    <w:p w14:paraId="5DEBFD6C" w14:textId="77777777" w:rsidR="008A5152" w:rsidRPr="00AE2F80" w:rsidRDefault="008A5152" w:rsidP="00B01446">
      <w:pPr>
        <w:rPr>
          <w:lang w:val="en-GB"/>
        </w:rPr>
      </w:pPr>
    </w:p>
    <w:sectPr w:rsidR="008A5152" w:rsidRPr="00AE2F80" w:rsidSect="008A5152">
      <w:headerReference w:type="even" r:id="rId18"/>
      <w:type w:val="oddPage"/>
      <w:pgSz w:w="11906" w:h="16838" w:code="9"/>
      <w:pgMar w:top="1985" w:right="1701" w:bottom="1985" w:left="1644" w:header="851" w:footer="851" w:gutter="34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1E8C" w14:textId="77777777" w:rsidR="00416D6D" w:rsidRDefault="00416D6D">
      <w:r>
        <w:separator/>
      </w:r>
    </w:p>
  </w:endnote>
  <w:endnote w:type="continuationSeparator" w:id="0">
    <w:p w14:paraId="3AE7F373" w14:textId="77777777" w:rsidR="00416D6D" w:rsidRDefault="00416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JDGNM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4C569" w14:textId="77777777" w:rsidR="00EB03E1" w:rsidRDefault="00EB03E1">
    <w:pPr>
      <w:pStyle w:val="Pidipagina"/>
      <w:pBdr>
        <w:top w:val="single" w:sz="4" w:space="1" w:color="auto"/>
      </w:pBdr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VI</w:t>
    </w:r>
    <w:r>
      <w:rPr>
        <w:rStyle w:val="Numeropa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F860" w14:textId="77777777" w:rsidR="00EB03E1" w:rsidRDefault="00EB03E1" w:rsidP="008A5152">
    <w:pPr>
      <w:pStyle w:val="Pidipagina"/>
      <w:pBdr>
        <w:top w:val="single" w:sz="4" w:space="1" w:color="auto"/>
      </w:pBdr>
      <w:jc w:val="right"/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1</w:t>
    </w:r>
    <w:r>
      <w:rPr>
        <w:rStyle w:val="Numeropa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E84AF" w14:textId="77777777" w:rsidR="00EB03E1" w:rsidRDefault="00EB03E1">
    <w:pPr>
      <w:pStyle w:val="Pidipagina"/>
      <w:pBdr>
        <w:top w:val="single" w:sz="4" w:space="1" w:color="auto"/>
      </w:pBdr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8</w:t>
    </w:r>
    <w:r>
      <w:rPr>
        <w:rStyle w:val="Numeropagina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7B655" w14:textId="77777777" w:rsidR="00EB03E1" w:rsidRDefault="00EB03E1" w:rsidP="008A5152">
    <w:pPr>
      <w:pStyle w:val="Pidipagina"/>
      <w:pBdr>
        <w:top w:val="single" w:sz="4" w:space="1" w:color="auto"/>
      </w:pBdr>
      <w:jc w:val="right"/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1</w:t>
    </w:r>
    <w:r>
      <w:rPr>
        <w:rStyle w:val="Numeropagin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3D8C6" w14:textId="77777777" w:rsidR="00EB03E1" w:rsidRDefault="00EB03E1" w:rsidP="008A5152">
    <w:pPr>
      <w:pStyle w:val="Pidipagina"/>
      <w:pBdr>
        <w:top w:val="single" w:sz="4" w:space="1" w:color="auto"/>
      </w:pBdr>
      <w:jc w:val="right"/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7</w:t>
    </w:r>
    <w:r>
      <w:rPr>
        <w:rStyle w:val="Numeropa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F7F84" w14:textId="77777777" w:rsidR="00416D6D" w:rsidRDefault="00416D6D">
      <w:r>
        <w:separator/>
      </w:r>
    </w:p>
  </w:footnote>
  <w:footnote w:type="continuationSeparator" w:id="0">
    <w:p w14:paraId="2CDB4E21" w14:textId="77777777" w:rsidR="00416D6D" w:rsidRDefault="00416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01B2F" w14:textId="77777777" w:rsidR="00EB03E1" w:rsidRPr="003B6EB8" w:rsidRDefault="00EB03E1" w:rsidP="003B6EB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9B1C2" w14:textId="77777777" w:rsidR="00EB03E1" w:rsidRDefault="00EB03E1" w:rsidP="0011215E">
    <w:pPr>
      <w:pStyle w:val="Intestazion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5FC3F" w14:textId="77777777" w:rsidR="00EB03E1" w:rsidRDefault="00EB03E1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D3217" w14:textId="77777777" w:rsidR="00EB03E1" w:rsidRDefault="00EB03E1">
    <w:pPr>
      <w:pStyle w:val="Intestazione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79743" w14:textId="77777777" w:rsidR="00EB03E1" w:rsidRPr="002B5966" w:rsidRDefault="00EB03E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3B2D9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1CEF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3C0FB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8D0CA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867F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26BB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CC15A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003B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C7856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C16D7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A7B06"/>
    <w:multiLevelType w:val="hybridMultilevel"/>
    <w:tmpl w:val="2E2806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175653"/>
    <w:multiLevelType w:val="hybridMultilevel"/>
    <w:tmpl w:val="06346C4C"/>
    <w:lvl w:ilvl="0" w:tplc="0410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08FC56E1"/>
    <w:multiLevelType w:val="multilevel"/>
    <w:tmpl w:val="CE6822EA"/>
    <w:lvl w:ilvl="0">
      <w:start w:val="1"/>
      <w:numFmt w:val="decimal"/>
      <w:pStyle w:val="Titolo1"/>
      <w:suff w:val="nothing"/>
      <w:lvlText w:val="Capitolo %1"/>
      <w:lvlJc w:val="left"/>
      <w:pPr>
        <w:ind w:left="5671" w:firstLine="0"/>
      </w:pPr>
      <w:rPr>
        <w:rFonts w:hint="default"/>
      </w:rPr>
    </w:lvl>
    <w:lvl w:ilvl="1">
      <w:start w:val="1"/>
      <w:numFmt w:val="decimal"/>
      <w:pStyle w:val="Titolo2"/>
      <w:suff w:val="space"/>
      <w:lvlText w:val="%1.%2"/>
      <w:lvlJc w:val="left"/>
      <w:pPr>
        <w:ind w:left="-624" w:firstLine="0"/>
      </w:pPr>
      <w:rPr>
        <w:rFonts w:hint="default"/>
      </w:rPr>
    </w:lvl>
    <w:lvl w:ilvl="2">
      <w:start w:val="1"/>
      <w:numFmt w:val="decimal"/>
      <w:pStyle w:val="Titolo3"/>
      <w:suff w:val="space"/>
      <w:lvlText w:val="%1.%2.%3"/>
      <w:lvlJc w:val="left"/>
      <w:pPr>
        <w:ind w:left="-624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-624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-624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-624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-624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-624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-624" w:firstLine="0"/>
      </w:pPr>
      <w:rPr>
        <w:rFonts w:hint="default"/>
      </w:rPr>
    </w:lvl>
  </w:abstractNum>
  <w:abstractNum w:abstractNumId="13" w15:restartNumberingAfterBreak="0">
    <w:nsid w:val="09D02192"/>
    <w:multiLevelType w:val="hybridMultilevel"/>
    <w:tmpl w:val="4E34A1A2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21CD7"/>
    <w:multiLevelType w:val="hybridMultilevel"/>
    <w:tmpl w:val="43C0ABF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32C40"/>
    <w:multiLevelType w:val="hybridMultilevel"/>
    <w:tmpl w:val="AD8A1A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F111B"/>
    <w:multiLevelType w:val="hybridMultilevel"/>
    <w:tmpl w:val="D2361C1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82AC8"/>
    <w:multiLevelType w:val="hybridMultilevel"/>
    <w:tmpl w:val="2DE2A4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B90151"/>
    <w:multiLevelType w:val="multilevel"/>
    <w:tmpl w:val="CE6822EA"/>
    <w:lvl w:ilvl="0">
      <w:start w:val="1"/>
      <w:numFmt w:val="decimal"/>
      <w:suff w:val="nothing"/>
      <w:lvlText w:val="Capitolo %1"/>
      <w:lvlJc w:val="left"/>
      <w:pPr>
        <w:ind w:left="-624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624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-624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-624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-624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-624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-624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-624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-624" w:firstLine="0"/>
      </w:pPr>
      <w:rPr>
        <w:rFonts w:hint="default"/>
      </w:rPr>
    </w:lvl>
  </w:abstractNum>
  <w:abstractNum w:abstractNumId="19" w15:restartNumberingAfterBreak="0">
    <w:nsid w:val="30242033"/>
    <w:multiLevelType w:val="hybridMultilevel"/>
    <w:tmpl w:val="128E1BE4"/>
    <w:lvl w:ilvl="0" w:tplc="88221FCC">
      <w:start w:val="1"/>
      <w:numFmt w:val="decimal"/>
      <w:pStyle w:val="Bibliografia1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04869D7"/>
    <w:multiLevelType w:val="hybridMultilevel"/>
    <w:tmpl w:val="3FEE09F8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1298F"/>
    <w:multiLevelType w:val="multilevel"/>
    <w:tmpl w:val="6322A5AA"/>
    <w:lvl w:ilvl="0">
      <w:start w:val="1"/>
      <w:numFmt w:val="upperLetter"/>
      <w:pStyle w:val="Appendicetitolo1"/>
      <w:suff w:val="nothing"/>
      <w:lvlText w:val="Appendice %1"/>
      <w:lvlJc w:val="left"/>
      <w:pPr>
        <w:ind w:left="5246" w:firstLine="0"/>
      </w:pPr>
      <w:rPr>
        <w:rFonts w:hint="default"/>
      </w:rPr>
    </w:lvl>
    <w:lvl w:ilvl="1">
      <w:start w:val="1"/>
      <w:numFmt w:val="decimal"/>
      <w:pStyle w:val="Appendicetitolo2"/>
      <w:suff w:val="space"/>
      <w:lvlText w:val="%1.%2"/>
      <w:lvlJc w:val="left"/>
      <w:pPr>
        <w:ind w:left="5246" w:firstLine="0"/>
      </w:pPr>
      <w:rPr>
        <w:rFonts w:hint="default"/>
      </w:rPr>
    </w:lvl>
    <w:lvl w:ilvl="2">
      <w:start w:val="1"/>
      <w:numFmt w:val="decimal"/>
      <w:pStyle w:val="Appendicetitolo3"/>
      <w:suff w:val="space"/>
      <w:lvlText w:val="%1.%2.%3"/>
      <w:lvlJc w:val="left"/>
      <w:pPr>
        <w:ind w:left="5246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5246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5246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5246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5246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5246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5246" w:firstLine="0"/>
      </w:pPr>
      <w:rPr>
        <w:rFonts w:hint="default"/>
      </w:rPr>
    </w:lvl>
  </w:abstractNum>
  <w:abstractNum w:abstractNumId="22" w15:restartNumberingAfterBreak="0">
    <w:nsid w:val="40E67381"/>
    <w:multiLevelType w:val="hybridMultilevel"/>
    <w:tmpl w:val="F5BEFAC0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254F1"/>
    <w:multiLevelType w:val="hybridMultilevel"/>
    <w:tmpl w:val="CFD602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A664E"/>
    <w:multiLevelType w:val="hybridMultilevel"/>
    <w:tmpl w:val="F4C4BE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2325C"/>
    <w:multiLevelType w:val="hybridMultilevel"/>
    <w:tmpl w:val="F3FCB6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5044EE"/>
    <w:multiLevelType w:val="hybridMultilevel"/>
    <w:tmpl w:val="61B60E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A672B"/>
    <w:multiLevelType w:val="multilevel"/>
    <w:tmpl w:val="521C8428"/>
    <w:lvl w:ilvl="0">
      <w:start w:val="1"/>
      <w:numFmt w:val="upperLetter"/>
      <w:suff w:val="nothing"/>
      <w:lvlText w:val="Appendic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797A0188"/>
    <w:multiLevelType w:val="multilevel"/>
    <w:tmpl w:val="0410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949893402">
    <w:abstractNumId w:val="12"/>
  </w:num>
  <w:num w:numId="2" w16cid:durableId="1739788224">
    <w:abstractNumId w:val="16"/>
  </w:num>
  <w:num w:numId="3" w16cid:durableId="1480003951">
    <w:abstractNumId w:val="22"/>
  </w:num>
  <w:num w:numId="4" w16cid:durableId="1806656602">
    <w:abstractNumId w:val="13"/>
  </w:num>
  <w:num w:numId="5" w16cid:durableId="2120485611">
    <w:abstractNumId w:val="19"/>
  </w:num>
  <w:num w:numId="6" w16cid:durableId="2054495211">
    <w:abstractNumId w:val="12"/>
  </w:num>
  <w:num w:numId="7" w16cid:durableId="1191258131">
    <w:abstractNumId w:val="21"/>
  </w:num>
  <w:num w:numId="8" w16cid:durableId="497814268">
    <w:abstractNumId w:val="8"/>
  </w:num>
  <w:num w:numId="9" w16cid:durableId="1031880036">
    <w:abstractNumId w:val="3"/>
  </w:num>
  <w:num w:numId="10" w16cid:durableId="963195239">
    <w:abstractNumId w:val="2"/>
  </w:num>
  <w:num w:numId="11" w16cid:durableId="2133474040">
    <w:abstractNumId w:val="1"/>
  </w:num>
  <w:num w:numId="12" w16cid:durableId="1377267838">
    <w:abstractNumId w:val="0"/>
  </w:num>
  <w:num w:numId="13" w16cid:durableId="580917801">
    <w:abstractNumId w:val="9"/>
  </w:num>
  <w:num w:numId="14" w16cid:durableId="1019703185">
    <w:abstractNumId w:val="7"/>
  </w:num>
  <w:num w:numId="15" w16cid:durableId="420181251">
    <w:abstractNumId w:val="6"/>
  </w:num>
  <w:num w:numId="16" w16cid:durableId="2114352603">
    <w:abstractNumId w:val="5"/>
  </w:num>
  <w:num w:numId="17" w16cid:durableId="507521187">
    <w:abstractNumId w:val="4"/>
  </w:num>
  <w:num w:numId="18" w16cid:durableId="396516593">
    <w:abstractNumId w:val="27"/>
  </w:num>
  <w:num w:numId="19" w16cid:durableId="1000735400">
    <w:abstractNumId w:val="28"/>
  </w:num>
  <w:num w:numId="20" w16cid:durableId="1977560389">
    <w:abstractNumId w:val="18"/>
  </w:num>
  <w:num w:numId="21" w16cid:durableId="18909943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29786869">
    <w:abstractNumId w:val="20"/>
  </w:num>
  <w:num w:numId="23" w16cid:durableId="662201221">
    <w:abstractNumId w:val="12"/>
  </w:num>
  <w:num w:numId="24" w16cid:durableId="1267663190">
    <w:abstractNumId w:val="15"/>
  </w:num>
  <w:num w:numId="25" w16cid:durableId="1994261799">
    <w:abstractNumId w:val="10"/>
  </w:num>
  <w:num w:numId="26" w16cid:durableId="90394749">
    <w:abstractNumId w:val="25"/>
  </w:num>
  <w:num w:numId="27" w16cid:durableId="1830897436">
    <w:abstractNumId w:val="26"/>
  </w:num>
  <w:num w:numId="28" w16cid:durableId="1073510348">
    <w:abstractNumId w:val="14"/>
  </w:num>
  <w:num w:numId="29" w16cid:durableId="1113944055">
    <w:abstractNumId w:val="23"/>
  </w:num>
  <w:num w:numId="30" w16cid:durableId="104815313">
    <w:abstractNumId w:val="11"/>
  </w:num>
  <w:num w:numId="31" w16cid:durableId="584844929">
    <w:abstractNumId w:val="17"/>
  </w:num>
  <w:num w:numId="32" w16cid:durableId="1571191856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mirrorMargins/>
  <w:activeWritingStyle w:appName="MSWord" w:lang="it-IT" w:vendorID="3" w:dllVersion="517" w:checkStyle="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283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6C7"/>
    <w:rsid w:val="0000066C"/>
    <w:rsid w:val="00027F51"/>
    <w:rsid w:val="00032428"/>
    <w:rsid w:val="00041DFA"/>
    <w:rsid w:val="00054A8F"/>
    <w:rsid w:val="00071472"/>
    <w:rsid w:val="00090EB7"/>
    <w:rsid w:val="0009431B"/>
    <w:rsid w:val="000A52EC"/>
    <w:rsid w:val="000C73A5"/>
    <w:rsid w:val="001052EF"/>
    <w:rsid w:val="001078BD"/>
    <w:rsid w:val="0011215E"/>
    <w:rsid w:val="00116FEE"/>
    <w:rsid w:val="00120A2C"/>
    <w:rsid w:val="00125342"/>
    <w:rsid w:val="00133779"/>
    <w:rsid w:val="00134872"/>
    <w:rsid w:val="001426AA"/>
    <w:rsid w:val="00145E67"/>
    <w:rsid w:val="00165675"/>
    <w:rsid w:val="00175923"/>
    <w:rsid w:val="001868E3"/>
    <w:rsid w:val="001A1728"/>
    <w:rsid w:val="001A2DD0"/>
    <w:rsid w:val="001E18E7"/>
    <w:rsid w:val="001E54C6"/>
    <w:rsid w:val="001E64D7"/>
    <w:rsid w:val="001E7AB4"/>
    <w:rsid w:val="001F07B7"/>
    <w:rsid w:val="001F14CE"/>
    <w:rsid w:val="001F3D86"/>
    <w:rsid w:val="00211BA3"/>
    <w:rsid w:val="0021249C"/>
    <w:rsid w:val="00212EEE"/>
    <w:rsid w:val="00220E47"/>
    <w:rsid w:val="0022292C"/>
    <w:rsid w:val="002340F6"/>
    <w:rsid w:val="002361C9"/>
    <w:rsid w:val="0023700B"/>
    <w:rsid w:val="00243241"/>
    <w:rsid w:val="0024514E"/>
    <w:rsid w:val="002501CE"/>
    <w:rsid w:val="002525A3"/>
    <w:rsid w:val="00252D65"/>
    <w:rsid w:val="00276968"/>
    <w:rsid w:val="0028342C"/>
    <w:rsid w:val="00283925"/>
    <w:rsid w:val="002A64E4"/>
    <w:rsid w:val="002B560C"/>
    <w:rsid w:val="002B5966"/>
    <w:rsid w:val="002C1B72"/>
    <w:rsid w:val="003023FA"/>
    <w:rsid w:val="00304B44"/>
    <w:rsid w:val="00316D9B"/>
    <w:rsid w:val="00342332"/>
    <w:rsid w:val="0034283B"/>
    <w:rsid w:val="00357109"/>
    <w:rsid w:val="00357283"/>
    <w:rsid w:val="0036017C"/>
    <w:rsid w:val="00360943"/>
    <w:rsid w:val="00383C3C"/>
    <w:rsid w:val="00384028"/>
    <w:rsid w:val="00387515"/>
    <w:rsid w:val="00391864"/>
    <w:rsid w:val="003A1EAE"/>
    <w:rsid w:val="003B6092"/>
    <w:rsid w:val="003B6EB8"/>
    <w:rsid w:val="003C26C7"/>
    <w:rsid w:val="003D051E"/>
    <w:rsid w:val="003E1457"/>
    <w:rsid w:val="003E2611"/>
    <w:rsid w:val="003F1459"/>
    <w:rsid w:val="00401B8B"/>
    <w:rsid w:val="00405676"/>
    <w:rsid w:val="00405FF5"/>
    <w:rsid w:val="004065FF"/>
    <w:rsid w:val="0040689A"/>
    <w:rsid w:val="00416D6D"/>
    <w:rsid w:val="00423CB3"/>
    <w:rsid w:val="004569F0"/>
    <w:rsid w:val="00462864"/>
    <w:rsid w:val="00465A89"/>
    <w:rsid w:val="0047058D"/>
    <w:rsid w:val="0047541A"/>
    <w:rsid w:val="00475C3E"/>
    <w:rsid w:val="004854EF"/>
    <w:rsid w:val="0049091B"/>
    <w:rsid w:val="00497971"/>
    <w:rsid w:val="00497B43"/>
    <w:rsid w:val="004A60EE"/>
    <w:rsid w:val="004B2023"/>
    <w:rsid w:val="004D5E5C"/>
    <w:rsid w:val="004D6C3E"/>
    <w:rsid w:val="004F2AAB"/>
    <w:rsid w:val="005030A4"/>
    <w:rsid w:val="00515F0B"/>
    <w:rsid w:val="00516693"/>
    <w:rsid w:val="00520A4E"/>
    <w:rsid w:val="0052325F"/>
    <w:rsid w:val="005376CB"/>
    <w:rsid w:val="00537C5F"/>
    <w:rsid w:val="00556567"/>
    <w:rsid w:val="00566A82"/>
    <w:rsid w:val="005956F4"/>
    <w:rsid w:val="005A4DC5"/>
    <w:rsid w:val="005B07E2"/>
    <w:rsid w:val="005B5786"/>
    <w:rsid w:val="005B6EA7"/>
    <w:rsid w:val="005C426C"/>
    <w:rsid w:val="005D74C4"/>
    <w:rsid w:val="005F23A0"/>
    <w:rsid w:val="00620C00"/>
    <w:rsid w:val="00626C30"/>
    <w:rsid w:val="0063594A"/>
    <w:rsid w:val="006634C3"/>
    <w:rsid w:val="00663F9C"/>
    <w:rsid w:val="006672F4"/>
    <w:rsid w:val="006874FD"/>
    <w:rsid w:val="0069618B"/>
    <w:rsid w:val="00697C9B"/>
    <w:rsid w:val="006A4B24"/>
    <w:rsid w:val="006B1397"/>
    <w:rsid w:val="006C246C"/>
    <w:rsid w:val="006D236B"/>
    <w:rsid w:val="006D4FF6"/>
    <w:rsid w:val="006D7EE0"/>
    <w:rsid w:val="006E5EDE"/>
    <w:rsid w:val="006F1E92"/>
    <w:rsid w:val="006F4673"/>
    <w:rsid w:val="006F5314"/>
    <w:rsid w:val="00700744"/>
    <w:rsid w:val="0071598B"/>
    <w:rsid w:val="00716F44"/>
    <w:rsid w:val="007224ED"/>
    <w:rsid w:val="007377F0"/>
    <w:rsid w:val="0074277C"/>
    <w:rsid w:val="00757AC6"/>
    <w:rsid w:val="0077189A"/>
    <w:rsid w:val="007744BD"/>
    <w:rsid w:val="00774F86"/>
    <w:rsid w:val="00793AC8"/>
    <w:rsid w:val="007A631D"/>
    <w:rsid w:val="007A645F"/>
    <w:rsid w:val="007C46FA"/>
    <w:rsid w:val="007F1F75"/>
    <w:rsid w:val="007F632E"/>
    <w:rsid w:val="00800339"/>
    <w:rsid w:val="00806ED1"/>
    <w:rsid w:val="00817B0B"/>
    <w:rsid w:val="00822F4E"/>
    <w:rsid w:val="008358A3"/>
    <w:rsid w:val="00835F12"/>
    <w:rsid w:val="00843F20"/>
    <w:rsid w:val="00844D04"/>
    <w:rsid w:val="00851D2D"/>
    <w:rsid w:val="00852A90"/>
    <w:rsid w:val="00876A19"/>
    <w:rsid w:val="00882235"/>
    <w:rsid w:val="008846F1"/>
    <w:rsid w:val="00890993"/>
    <w:rsid w:val="0089546D"/>
    <w:rsid w:val="008A5152"/>
    <w:rsid w:val="008B38BF"/>
    <w:rsid w:val="008B521A"/>
    <w:rsid w:val="008C323D"/>
    <w:rsid w:val="008E4A67"/>
    <w:rsid w:val="0091127E"/>
    <w:rsid w:val="00916BAB"/>
    <w:rsid w:val="00916F9B"/>
    <w:rsid w:val="00920EE6"/>
    <w:rsid w:val="009271FE"/>
    <w:rsid w:val="009317ED"/>
    <w:rsid w:val="00947103"/>
    <w:rsid w:val="00947E03"/>
    <w:rsid w:val="009524C1"/>
    <w:rsid w:val="00956E90"/>
    <w:rsid w:val="009704AF"/>
    <w:rsid w:val="00975B41"/>
    <w:rsid w:val="00976D68"/>
    <w:rsid w:val="009803A9"/>
    <w:rsid w:val="009A3D00"/>
    <w:rsid w:val="009A544C"/>
    <w:rsid w:val="009F3978"/>
    <w:rsid w:val="009F3EB8"/>
    <w:rsid w:val="00A03A16"/>
    <w:rsid w:val="00A47634"/>
    <w:rsid w:val="00A66A62"/>
    <w:rsid w:val="00A853B4"/>
    <w:rsid w:val="00A909A1"/>
    <w:rsid w:val="00A917AA"/>
    <w:rsid w:val="00AA3AB7"/>
    <w:rsid w:val="00AA439F"/>
    <w:rsid w:val="00AB1E84"/>
    <w:rsid w:val="00AB4100"/>
    <w:rsid w:val="00AD5D0E"/>
    <w:rsid w:val="00AD7EA5"/>
    <w:rsid w:val="00AE2F80"/>
    <w:rsid w:val="00AE4499"/>
    <w:rsid w:val="00AE454C"/>
    <w:rsid w:val="00AF6E8E"/>
    <w:rsid w:val="00B01446"/>
    <w:rsid w:val="00B030CB"/>
    <w:rsid w:val="00B15150"/>
    <w:rsid w:val="00B57957"/>
    <w:rsid w:val="00B660AA"/>
    <w:rsid w:val="00B67C4A"/>
    <w:rsid w:val="00B965E8"/>
    <w:rsid w:val="00BB730C"/>
    <w:rsid w:val="00BC2105"/>
    <w:rsid w:val="00BD24E2"/>
    <w:rsid w:val="00BD2571"/>
    <w:rsid w:val="00BD3C02"/>
    <w:rsid w:val="00C311FD"/>
    <w:rsid w:val="00C33DB9"/>
    <w:rsid w:val="00C56BC1"/>
    <w:rsid w:val="00C67919"/>
    <w:rsid w:val="00C749CD"/>
    <w:rsid w:val="00C7769C"/>
    <w:rsid w:val="00C87047"/>
    <w:rsid w:val="00C95410"/>
    <w:rsid w:val="00CC55A4"/>
    <w:rsid w:val="00CC5EC3"/>
    <w:rsid w:val="00CD4EC6"/>
    <w:rsid w:val="00CF1CE6"/>
    <w:rsid w:val="00D04ACF"/>
    <w:rsid w:val="00D15CF7"/>
    <w:rsid w:val="00D22210"/>
    <w:rsid w:val="00D23D41"/>
    <w:rsid w:val="00D33769"/>
    <w:rsid w:val="00D457F6"/>
    <w:rsid w:val="00D4723F"/>
    <w:rsid w:val="00D525CA"/>
    <w:rsid w:val="00D91376"/>
    <w:rsid w:val="00D96710"/>
    <w:rsid w:val="00DB0387"/>
    <w:rsid w:val="00DB0710"/>
    <w:rsid w:val="00DD44B7"/>
    <w:rsid w:val="00DE1371"/>
    <w:rsid w:val="00DF10C8"/>
    <w:rsid w:val="00DF337D"/>
    <w:rsid w:val="00E2366A"/>
    <w:rsid w:val="00E47C15"/>
    <w:rsid w:val="00E539A4"/>
    <w:rsid w:val="00E65271"/>
    <w:rsid w:val="00E7433B"/>
    <w:rsid w:val="00E74BBD"/>
    <w:rsid w:val="00E77150"/>
    <w:rsid w:val="00E80234"/>
    <w:rsid w:val="00E8133A"/>
    <w:rsid w:val="00E81BC4"/>
    <w:rsid w:val="00EB03E1"/>
    <w:rsid w:val="00EB6E58"/>
    <w:rsid w:val="00EC0B8E"/>
    <w:rsid w:val="00EC4407"/>
    <w:rsid w:val="00ED237E"/>
    <w:rsid w:val="00EE3465"/>
    <w:rsid w:val="00F100B4"/>
    <w:rsid w:val="00F122F4"/>
    <w:rsid w:val="00F13334"/>
    <w:rsid w:val="00F3551E"/>
    <w:rsid w:val="00F3672E"/>
    <w:rsid w:val="00F41323"/>
    <w:rsid w:val="00F43308"/>
    <w:rsid w:val="00F44390"/>
    <w:rsid w:val="00F50043"/>
    <w:rsid w:val="00F51F84"/>
    <w:rsid w:val="00F61EC9"/>
    <w:rsid w:val="00F826D1"/>
    <w:rsid w:val="00F87457"/>
    <w:rsid w:val="00FA43E1"/>
    <w:rsid w:val="00FA64E2"/>
    <w:rsid w:val="00FC1B85"/>
    <w:rsid w:val="00FE6AAF"/>
    <w:rsid w:val="00FE7B0E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77CAC8"/>
  <w15:docId w15:val="{D1F1DBD4-2E41-4A93-BB96-C30CC67E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5B6EA7"/>
    <w:pPr>
      <w:spacing w:line="360" w:lineRule="auto"/>
      <w:jc w:val="both"/>
    </w:pPr>
    <w:rPr>
      <w:rFonts w:ascii="Georgia" w:hAnsi="Georgia"/>
      <w:lang w:val="it-IT" w:eastAsia="it-IT"/>
    </w:rPr>
  </w:style>
  <w:style w:type="paragraph" w:styleId="Titolo1">
    <w:name w:val="heading 1"/>
    <w:basedOn w:val="Normale"/>
    <w:next w:val="primoparagrafo"/>
    <w:qFormat/>
    <w:rsid w:val="007A631D"/>
    <w:pPr>
      <w:keepNext/>
      <w:pageBreakBefore/>
      <w:widowControl w:val="0"/>
      <w:numPr>
        <w:numId w:val="6"/>
      </w:numPr>
      <w:tabs>
        <w:tab w:val="right" w:pos="2268"/>
      </w:tabs>
      <w:spacing w:before="240" w:after="3000"/>
      <w:ind w:left="-624"/>
      <w:jc w:val="right"/>
      <w:outlineLvl w:val="0"/>
    </w:pPr>
    <w:rPr>
      <w:b/>
      <w:caps/>
      <w:snapToGrid w:val="0"/>
      <w:sz w:val="40"/>
    </w:rPr>
  </w:style>
  <w:style w:type="paragraph" w:styleId="Titolo2">
    <w:name w:val="heading 2"/>
    <w:basedOn w:val="Normale"/>
    <w:next w:val="primoparagrafo"/>
    <w:qFormat/>
    <w:rsid w:val="007A631D"/>
    <w:pPr>
      <w:keepNext/>
      <w:widowControl w:val="0"/>
      <w:numPr>
        <w:ilvl w:val="1"/>
        <w:numId w:val="6"/>
      </w:numPr>
      <w:spacing w:before="360" w:after="240"/>
      <w:outlineLvl w:val="1"/>
    </w:pPr>
    <w:rPr>
      <w:b/>
      <w:snapToGrid w:val="0"/>
      <w:sz w:val="32"/>
    </w:rPr>
  </w:style>
  <w:style w:type="paragraph" w:styleId="Titolo3">
    <w:name w:val="heading 3"/>
    <w:basedOn w:val="Normale"/>
    <w:next w:val="primoparagrafo"/>
    <w:qFormat/>
    <w:rsid w:val="007A631D"/>
    <w:pPr>
      <w:keepNext/>
      <w:widowControl w:val="0"/>
      <w:numPr>
        <w:ilvl w:val="2"/>
        <w:numId w:val="6"/>
      </w:numPr>
      <w:spacing w:before="240" w:after="240"/>
      <w:outlineLvl w:val="2"/>
    </w:pPr>
    <w:rPr>
      <w:b/>
      <w:snapToGrid w:val="0"/>
      <w:sz w:val="28"/>
    </w:rPr>
  </w:style>
  <w:style w:type="paragraph" w:styleId="Titolo4">
    <w:name w:val="heading 4"/>
    <w:basedOn w:val="Normale"/>
    <w:next w:val="primoparagrafo"/>
    <w:qFormat/>
    <w:rsid w:val="00252D65"/>
    <w:pPr>
      <w:keepNext/>
      <w:widowControl w:val="0"/>
      <w:spacing w:before="240" w:after="120"/>
      <w:outlineLvl w:val="3"/>
    </w:pPr>
    <w:rPr>
      <w:b/>
      <w:bCs/>
      <w:i/>
      <w:snapToGrid w:val="0"/>
      <w:sz w:val="28"/>
    </w:rPr>
  </w:style>
  <w:style w:type="paragraph" w:styleId="Titolo5">
    <w:name w:val="heading 5"/>
    <w:basedOn w:val="Normale"/>
    <w:next w:val="Normale"/>
    <w:qFormat/>
    <w:rsid w:val="00252D65"/>
    <w:pPr>
      <w:spacing w:before="240" w:after="60"/>
      <w:outlineLvl w:val="4"/>
    </w:pPr>
    <w:rPr>
      <w:i/>
      <w:iCs/>
      <w:sz w:val="26"/>
      <w:szCs w:val="26"/>
      <w:u w:val="single"/>
    </w:rPr>
  </w:style>
  <w:style w:type="paragraph" w:styleId="Titolo6">
    <w:name w:val="heading 6"/>
    <w:basedOn w:val="Normale"/>
    <w:next w:val="Normale"/>
    <w:qFormat/>
    <w:rsid w:val="00252D65"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rsid w:val="00252D65"/>
    <w:pPr>
      <w:spacing w:before="240" w:after="60"/>
      <w:outlineLvl w:val="6"/>
    </w:pPr>
    <w:rPr>
      <w:szCs w:val="24"/>
    </w:rPr>
  </w:style>
  <w:style w:type="paragraph" w:styleId="Titolo8">
    <w:name w:val="heading 8"/>
    <w:basedOn w:val="Normale"/>
    <w:next w:val="Normale"/>
    <w:qFormat/>
    <w:rsid w:val="00252D65"/>
    <w:pPr>
      <w:spacing w:before="240" w:after="60"/>
      <w:outlineLvl w:val="7"/>
    </w:pPr>
    <w:rPr>
      <w:i/>
      <w:iCs/>
      <w:szCs w:val="24"/>
    </w:rPr>
  </w:style>
  <w:style w:type="paragraph" w:styleId="Titolo9">
    <w:name w:val="heading 9"/>
    <w:basedOn w:val="Normale"/>
    <w:next w:val="Normale"/>
    <w:qFormat/>
    <w:rsid w:val="00252D6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Didascalia">
    <w:name w:val="caption"/>
    <w:basedOn w:val="Normale"/>
    <w:next w:val="Normale"/>
    <w:qFormat/>
    <w:rsid w:val="00F826D1"/>
    <w:pPr>
      <w:keepLines/>
      <w:widowControl w:val="0"/>
      <w:spacing w:after="120" w:line="240" w:lineRule="auto"/>
      <w:jc w:val="center"/>
    </w:pPr>
    <w:rPr>
      <w:bCs/>
      <w:snapToGrid w:val="0"/>
    </w:rPr>
  </w:style>
  <w:style w:type="paragraph" w:styleId="Sommario1">
    <w:name w:val="toc 1"/>
    <w:basedOn w:val="Normale"/>
    <w:next w:val="Normale"/>
    <w:autoRedefine/>
    <w:uiPriority w:val="39"/>
    <w:rsid w:val="00276968"/>
    <w:pPr>
      <w:tabs>
        <w:tab w:val="right" w:leader="dot" w:pos="8211"/>
      </w:tabs>
      <w:spacing w:before="120" w:after="120"/>
      <w:jc w:val="left"/>
    </w:pPr>
    <w:rPr>
      <w:rFonts w:ascii="Times New Roman" w:hAnsi="Times New Roman"/>
      <w:b/>
      <w:bCs/>
      <w:caps/>
    </w:rPr>
  </w:style>
  <w:style w:type="paragraph" w:styleId="Sommario2">
    <w:name w:val="toc 2"/>
    <w:basedOn w:val="Normale"/>
    <w:next w:val="Normale"/>
    <w:autoRedefine/>
    <w:uiPriority w:val="39"/>
    <w:rsid w:val="00252D65"/>
    <w:pPr>
      <w:ind w:left="200"/>
      <w:jc w:val="left"/>
    </w:pPr>
    <w:rPr>
      <w:rFonts w:ascii="Times New Roman" w:hAnsi="Times New Roman"/>
      <w:smallCaps/>
    </w:rPr>
  </w:style>
  <w:style w:type="paragraph" w:styleId="Sommario3">
    <w:name w:val="toc 3"/>
    <w:basedOn w:val="Normale"/>
    <w:next w:val="Normale"/>
    <w:autoRedefine/>
    <w:uiPriority w:val="39"/>
    <w:rsid w:val="00252D65"/>
    <w:pPr>
      <w:ind w:left="400"/>
      <w:jc w:val="left"/>
    </w:pPr>
    <w:rPr>
      <w:rFonts w:ascii="Times New Roman" w:hAnsi="Times New Roman"/>
      <w:i/>
      <w:iCs/>
    </w:rPr>
  </w:style>
  <w:style w:type="paragraph" w:styleId="Sommario4">
    <w:name w:val="toc 4"/>
    <w:basedOn w:val="Normale"/>
    <w:next w:val="Normale"/>
    <w:autoRedefine/>
    <w:semiHidden/>
    <w:rsid w:val="00252D65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Intestazione">
    <w:name w:val="header"/>
    <w:basedOn w:val="Normale"/>
    <w:link w:val="IntestazioneCarattere"/>
    <w:uiPriority w:val="99"/>
    <w:rsid w:val="00252D65"/>
    <w:pPr>
      <w:pBdr>
        <w:bottom w:val="single" w:sz="4" w:space="1" w:color="auto"/>
      </w:pBdr>
      <w:tabs>
        <w:tab w:val="right" w:pos="9638"/>
      </w:tabs>
      <w:spacing w:line="240" w:lineRule="auto"/>
      <w:jc w:val="left"/>
    </w:pPr>
  </w:style>
  <w:style w:type="paragraph" w:styleId="Pidipagina">
    <w:name w:val="footer"/>
    <w:basedOn w:val="Normale"/>
    <w:rsid w:val="00252D65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252D65"/>
  </w:style>
  <w:style w:type="paragraph" w:styleId="Corpotesto">
    <w:name w:val="Body Text"/>
    <w:basedOn w:val="Normale"/>
    <w:link w:val="CorpotestoCarattere"/>
    <w:rsid w:val="00252D65"/>
    <w:pPr>
      <w:tabs>
        <w:tab w:val="left" w:pos="709"/>
      </w:tabs>
    </w:pPr>
  </w:style>
  <w:style w:type="paragraph" w:styleId="Titolo">
    <w:name w:val="Title"/>
    <w:basedOn w:val="Normale"/>
    <w:next w:val="Normale"/>
    <w:qFormat/>
    <w:rsid w:val="00520A4E"/>
    <w:pPr>
      <w:keepNext/>
      <w:spacing w:before="720" w:after="840" w:line="240" w:lineRule="auto"/>
      <w:jc w:val="center"/>
      <w:outlineLvl w:val="0"/>
    </w:pPr>
    <w:rPr>
      <w:b/>
      <w:bCs/>
      <w:caps/>
      <w:sz w:val="40"/>
      <w:szCs w:val="24"/>
    </w:rPr>
  </w:style>
  <w:style w:type="paragraph" w:customStyle="1" w:styleId="figura">
    <w:name w:val="figura"/>
    <w:basedOn w:val="Normale"/>
    <w:next w:val="Normale"/>
    <w:autoRedefine/>
    <w:rsid w:val="00252D65"/>
    <w:pPr>
      <w:keepNext/>
      <w:spacing w:before="240"/>
      <w:jc w:val="center"/>
    </w:pPr>
  </w:style>
  <w:style w:type="paragraph" w:styleId="Sommario5">
    <w:name w:val="toc 5"/>
    <w:basedOn w:val="Normale"/>
    <w:next w:val="Normale"/>
    <w:autoRedefine/>
    <w:semiHidden/>
    <w:rsid w:val="00252D65"/>
    <w:pPr>
      <w:ind w:left="800"/>
      <w:jc w:val="left"/>
    </w:pPr>
    <w:rPr>
      <w:rFonts w:ascii="Times New Roman" w:hAnsi="Times New Roman"/>
      <w:sz w:val="18"/>
      <w:szCs w:val="18"/>
    </w:rPr>
  </w:style>
  <w:style w:type="paragraph" w:customStyle="1" w:styleId="equazione">
    <w:name w:val="equazione"/>
    <w:basedOn w:val="Normale"/>
    <w:next w:val="Normale"/>
    <w:autoRedefine/>
    <w:rsid w:val="007C46FA"/>
    <w:pPr>
      <w:tabs>
        <w:tab w:val="right" w:pos="8222"/>
      </w:tabs>
      <w:spacing w:before="120" w:after="120" w:line="240" w:lineRule="auto"/>
    </w:pPr>
    <w:rPr>
      <w:position w:val="-24"/>
    </w:rPr>
  </w:style>
  <w:style w:type="paragraph" w:styleId="Sommario6">
    <w:name w:val="toc 6"/>
    <w:basedOn w:val="Normale"/>
    <w:next w:val="Normale"/>
    <w:autoRedefine/>
    <w:semiHidden/>
    <w:rsid w:val="00252D65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ommario7">
    <w:name w:val="toc 7"/>
    <w:basedOn w:val="Normale"/>
    <w:next w:val="Normale"/>
    <w:autoRedefine/>
    <w:semiHidden/>
    <w:rsid w:val="00252D65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ommario8">
    <w:name w:val="toc 8"/>
    <w:basedOn w:val="Normale"/>
    <w:next w:val="Normale"/>
    <w:autoRedefine/>
    <w:semiHidden/>
    <w:rsid w:val="00252D65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ommario9">
    <w:name w:val="toc 9"/>
    <w:basedOn w:val="Normale"/>
    <w:next w:val="Normale"/>
    <w:autoRedefine/>
    <w:semiHidden/>
    <w:rsid w:val="00252D65"/>
    <w:pPr>
      <w:ind w:left="1600"/>
      <w:jc w:val="left"/>
    </w:pPr>
    <w:rPr>
      <w:rFonts w:ascii="Times New Roman" w:hAnsi="Times New Roman"/>
      <w:sz w:val="18"/>
      <w:szCs w:val="18"/>
    </w:rPr>
  </w:style>
  <w:style w:type="character" w:styleId="Collegamentoipertestuale">
    <w:name w:val="Hyperlink"/>
    <w:uiPriority w:val="99"/>
    <w:rsid w:val="004065FF"/>
    <w:rPr>
      <w:rFonts w:ascii="Georgia" w:hAnsi="Georgia"/>
      <w:color w:val="0000FF"/>
      <w:sz w:val="20"/>
      <w:szCs w:val="20"/>
      <w:u w:val="single"/>
    </w:rPr>
  </w:style>
  <w:style w:type="character" w:styleId="Collegamentovisitato">
    <w:name w:val="FollowedHyperlink"/>
    <w:rsid w:val="00252D65"/>
    <w:rPr>
      <w:color w:val="800080"/>
      <w:u w:val="single"/>
    </w:rPr>
  </w:style>
  <w:style w:type="paragraph" w:styleId="Indicedellefigure">
    <w:name w:val="table of figures"/>
    <w:basedOn w:val="Normale"/>
    <w:next w:val="Normale"/>
    <w:uiPriority w:val="99"/>
    <w:rsid w:val="00252D65"/>
    <w:pPr>
      <w:tabs>
        <w:tab w:val="right" w:pos="7655"/>
      </w:tabs>
      <w:ind w:left="1134" w:right="565" w:hanging="1134"/>
    </w:pPr>
    <w:rPr>
      <w:noProof/>
    </w:rPr>
  </w:style>
  <w:style w:type="paragraph" w:customStyle="1" w:styleId="cella">
    <w:name w:val="cella"/>
    <w:basedOn w:val="Normale"/>
    <w:rsid w:val="00252D65"/>
    <w:pPr>
      <w:keepNext/>
      <w:spacing w:line="240" w:lineRule="auto"/>
      <w:jc w:val="center"/>
    </w:pPr>
    <w:rPr>
      <w:rFonts w:ascii="Arial Narrow" w:hAnsi="Arial Narrow" w:cs="Arial"/>
    </w:rPr>
  </w:style>
  <w:style w:type="character" w:styleId="Testosegnaposto">
    <w:name w:val="Placeholder Text"/>
    <w:basedOn w:val="Carpredefinitoparagrafo"/>
    <w:uiPriority w:val="99"/>
    <w:semiHidden/>
    <w:rsid w:val="00A66A62"/>
    <w:rPr>
      <w:color w:val="808080"/>
    </w:rPr>
  </w:style>
  <w:style w:type="paragraph" w:customStyle="1" w:styleId="didascaliatabella">
    <w:name w:val="didascalia tabella"/>
    <w:basedOn w:val="Didascalia"/>
    <w:next w:val="Normale"/>
    <w:autoRedefine/>
    <w:rsid w:val="00252D65"/>
    <w:pPr>
      <w:keepNext/>
      <w:spacing w:before="120" w:after="0"/>
    </w:pPr>
  </w:style>
  <w:style w:type="paragraph" w:customStyle="1" w:styleId="titoloindice">
    <w:name w:val="titolo_indice"/>
    <w:basedOn w:val="Titolo"/>
    <w:next w:val="Normale"/>
    <w:autoRedefine/>
    <w:rsid w:val="00EB03E1"/>
    <w:pPr>
      <w:pageBreakBefore/>
      <w:tabs>
        <w:tab w:val="right" w:pos="8222"/>
      </w:tabs>
      <w:spacing w:before="480" w:after="1920"/>
      <w:jc w:val="right"/>
    </w:pPr>
    <w:rPr>
      <w:caps w:val="0"/>
      <w:sz w:val="36"/>
    </w:rPr>
  </w:style>
  <w:style w:type="paragraph" w:customStyle="1" w:styleId="celladestra">
    <w:name w:val="cella_destra"/>
    <w:basedOn w:val="cella"/>
    <w:next w:val="Normale"/>
    <w:rsid w:val="00252D65"/>
    <w:pPr>
      <w:jc w:val="right"/>
    </w:pPr>
  </w:style>
  <w:style w:type="paragraph" w:customStyle="1" w:styleId="cellagrassetto">
    <w:name w:val="cella_grassetto"/>
    <w:basedOn w:val="cella"/>
    <w:next w:val="Normale"/>
    <w:rsid w:val="00252D65"/>
    <w:rPr>
      <w:b/>
    </w:rPr>
  </w:style>
  <w:style w:type="paragraph" w:customStyle="1" w:styleId="cellaverticale">
    <w:name w:val="cella_verticale"/>
    <w:basedOn w:val="cella"/>
    <w:next w:val="Normale"/>
    <w:rsid w:val="00252D65"/>
    <w:pPr>
      <w:ind w:left="57"/>
    </w:pPr>
  </w:style>
  <w:style w:type="paragraph" w:customStyle="1" w:styleId="primoparagrafo">
    <w:name w:val="primo paragrafo"/>
    <w:basedOn w:val="Corpotesto"/>
    <w:next w:val="Corpotesto"/>
    <w:link w:val="primoparagrafoCarattere"/>
    <w:rsid w:val="00304B44"/>
    <w:pPr>
      <w:ind w:firstLine="397"/>
    </w:pPr>
  </w:style>
  <w:style w:type="paragraph" w:customStyle="1" w:styleId="cellaintestazione">
    <w:name w:val="cella intestazione"/>
    <w:basedOn w:val="cella"/>
    <w:autoRedefine/>
    <w:rsid w:val="00252D65"/>
    <w:pPr>
      <w:ind w:left="113"/>
      <w:jc w:val="left"/>
    </w:pPr>
    <w:rPr>
      <w:b/>
    </w:rPr>
  </w:style>
  <w:style w:type="character" w:customStyle="1" w:styleId="CorpotestoCarattere">
    <w:name w:val="Corpo testo Carattere"/>
    <w:link w:val="Corpotesto"/>
    <w:rsid w:val="001E18E7"/>
    <w:rPr>
      <w:rFonts w:ascii="Georgia" w:hAnsi="Georgia"/>
      <w:lang w:val="it-IT" w:eastAsia="it-IT" w:bidi="ar-SA"/>
    </w:rPr>
  </w:style>
  <w:style w:type="character" w:customStyle="1" w:styleId="primoparagrafoCarattere">
    <w:name w:val="primo paragrafo Carattere"/>
    <w:basedOn w:val="CorpotestoCarattere"/>
    <w:link w:val="primoparagrafo"/>
    <w:rsid w:val="001E18E7"/>
    <w:rPr>
      <w:rFonts w:ascii="Georgia" w:hAnsi="Georgia"/>
      <w:lang w:val="it-IT" w:eastAsia="it-IT" w:bidi="ar-SA"/>
    </w:rPr>
  </w:style>
  <w:style w:type="paragraph" w:customStyle="1" w:styleId="Appendicetitolo1">
    <w:name w:val="Appendice titolo 1"/>
    <w:basedOn w:val="Titolo1"/>
    <w:next w:val="primoparagrafo"/>
    <w:rsid w:val="007A631D"/>
    <w:pPr>
      <w:numPr>
        <w:numId w:val="7"/>
      </w:numPr>
    </w:pPr>
    <w:rPr>
      <w:lang w:val="en-GB"/>
    </w:rPr>
  </w:style>
  <w:style w:type="paragraph" w:customStyle="1" w:styleId="cellaintestazioneverticale">
    <w:name w:val="cella intestazione verticale"/>
    <w:basedOn w:val="cella"/>
    <w:autoRedefine/>
    <w:rsid w:val="00E65271"/>
    <w:pPr>
      <w:ind w:left="113"/>
      <w:jc w:val="left"/>
    </w:pPr>
    <w:rPr>
      <w:b/>
    </w:rPr>
  </w:style>
  <w:style w:type="table" w:styleId="Grigliatabella">
    <w:name w:val="Table Grid"/>
    <w:basedOn w:val="Tabellanormale"/>
    <w:rsid w:val="00A66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bliografia1">
    <w:name w:val="Bibliografia1"/>
    <w:basedOn w:val="Normale"/>
    <w:rsid w:val="00E65271"/>
    <w:pPr>
      <w:numPr>
        <w:numId w:val="5"/>
      </w:numPr>
      <w:spacing w:before="240" w:line="240" w:lineRule="auto"/>
    </w:pPr>
    <w:rPr>
      <w:color w:val="000000"/>
    </w:rPr>
  </w:style>
  <w:style w:type="paragraph" w:customStyle="1" w:styleId="Appendicetitolo2">
    <w:name w:val="Appendice titolo 2"/>
    <w:basedOn w:val="Titolo2"/>
    <w:next w:val="primoparagrafo"/>
    <w:rsid w:val="007A631D"/>
    <w:pPr>
      <w:numPr>
        <w:numId w:val="7"/>
      </w:numPr>
    </w:pPr>
  </w:style>
  <w:style w:type="paragraph" w:customStyle="1" w:styleId="Appendicetitolo3">
    <w:name w:val="Appendice titolo 3"/>
    <w:basedOn w:val="Titolo3"/>
    <w:next w:val="primoparagrafo"/>
    <w:rsid w:val="007A631D"/>
    <w:pPr>
      <w:numPr>
        <w:numId w:val="7"/>
      </w:numPr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B4100"/>
    <w:rPr>
      <w:rFonts w:ascii="Georgia" w:hAnsi="Georgia"/>
      <w:lang w:val="it-IT" w:eastAsia="it-IT"/>
    </w:rPr>
  </w:style>
  <w:style w:type="paragraph" w:styleId="Testofumetto">
    <w:name w:val="Balloon Text"/>
    <w:basedOn w:val="Normale"/>
    <w:link w:val="TestofumettoCarattere"/>
    <w:semiHidden/>
    <w:unhideWhenUsed/>
    <w:rsid w:val="00AE45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AE454C"/>
    <w:rPr>
      <w:rFonts w:ascii="Tahoma" w:hAnsi="Tahoma" w:cs="Tahoma"/>
      <w:sz w:val="16"/>
      <w:szCs w:val="16"/>
      <w:lang w:val="it-IT" w:eastAsia="it-IT"/>
    </w:rPr>
  </w:style>
  <w:style w:type="paragraph" w:styleId="Mappadocumento">
    <w:name w:val="Document Map"/>
    <w:basedOn w:val="Normale"/>
    <w:link w:val="MappadocumentoCarattere"/>
    <w:rsid w:val="00AE45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rsid w:val="00AE454C"/>
    <w:rPr>
      <w:rFonts w:ascii="Tahoma" w:hAnsi="Tahoma" w:cs="Tahoma"/>
      <w:sz w:val="16"/>
      <w:szCs w:val="16"/>
      <w:lang w:val="it-IT" w:eastAsia="it-IT"/>
    </w:rPr>
  </w:style>
  <w:style w:type="paragraph" w:styleId="NormaleWeb">
    <w:name w:val="Normal (Web)"/>
    <w:basedOn w:val="Normale"/>
    <w:uiPriority w:val="99"/>
    <w:unhideWhenUsed/>
    <w:rsid w:val="00AE454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090EB7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7F632E"/>
    <w:pPr>
      <w:autoSpaceDE w:val="0"/>
      <w:autoSpaceDN w:val="0"/>
      <w:adjustRightInd w:val="0"/>
    </w:pPr>
    <w:rPr>
      <w:rFonts w:ascii="BJDGNM+Arial" w:hAnsi="BJDGNM+Arial" w:cs="BJDGNM+Arial"/>
      <w:color w:val="000000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vide\Introduzion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0D7AB-4528-44B6-BDE9-C21EE066A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Introduzione.dot</Template>
  <TotalTime>1</TotalTime>
  <Pages>9</Pages>
  <Words>220</Words>
  <Characters>1258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Modello per la redazione di tesi di laurea</vt:lpstr>
      <vt:lpstr>Modello per la redazione di tesi di laurea</vt:lpstr>
    </vt:vector>
  </TitlesOfParts>
  <Company>DIIAR-CIMI Politecnico di Milano</Company>
  <LinksUpToDate>false</LinksUpToDate>
  <CharactersWithSpaces>1476</CharactersWithSpaces>
  <SharedDoc>false</SharedDoc>
  <HLinks>
    <vt:vector size="168" baseType="variant">
      <vt:variant>
        <vt:i4>1048624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_Toc161716104</vt:lpwstr>
      </vt:variant>
      <vt:variant>
        <vt:i4>1048624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_Toc161716103</vt:lpwstr>
      </vt:variant>
      <vt:variant>
        <vt:i4>1048624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_Toc161716102</vt:lpwstr>
      </vt:variant>
      <vt:variant>
        <vt:i4>1048624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_Toc161716101</vt:lpwstr>
      </vt:variant>
      <vt:variant>
        <vt:i4>1048624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_Toc161716100</vt:lpwstr>
      </vt:variant>
      <vt:variant>
        <vt:i4>1638449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_Toc161716099</vt:lpwstr>
      </vt:variant>
      <vt:variant>
        <vt:i4>1638449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_Toc161716098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_Toc511641494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_Toc511641493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_Toc511641492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_Toc511641491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_Toc511641490</vt:lpwstr>
      </vt:variant>
      <vt:variant>
        <vt:i4>1638452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_Toc511641489</vt:lpwstr>
      </vt:variant>
      <vt:variant>
        <vt:i4>1638452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_Toc511641488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_Toc511641487</vt:lpwstr>
      </vt:variant>
      <vt:variant>
        <vt:i4>1638452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_Toc511641486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_Toc511641485</vt:lpwstr>
      </vt:variant>
      <vt:variant>
        <vt:i4>1638452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_Toc511641484</vt:lpwstr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_Toc511641483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_Toc511641482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_Toc511641481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_Toc511641480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_Toc511641479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_Toc511641478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_Toc511641477</vt:lpwstr>
      </vt:variant>
      <vt:variant>
        <vt:i4>1441844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_Toc511641476</vt:lpwstr>
      </vt:variant>
      <vt:variant>
        <vt:i4>1441844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_Toc511641475</vt:lpwstr>
      </vt:variant>
      <vt:variant>
        <vt:i4>1441844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_Toc511641474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per la redazione di tesi di laurea</dc:title>
  <dc:subject/>
  <dc:creator>Giovanni Ravazzani</dc:creator>
  <cp:keywords>modello, tesi di laurea</cp:keywords>
  <dc:description/>
  <cp:lastModifiedBy>Gaia Frattini</cp:lastModifiedBy>
  <cp:revision>2</cp:revision>
  <cp:lastPrinted>2007-03-15T07:58:00Z</cp:lastPrinted>
  <dcterms:created xsi:type="dcterms:W3CDTF">2023-12-11T19:22:00Z</dcterms:created>
  <dcterms:modified xsi:type="dcterms:W3CDTF">2023-12-11T19:22:00Z</dcterms:modified>
  <cp:category>template</cp:category>
</cp:coreProperties>
</file>